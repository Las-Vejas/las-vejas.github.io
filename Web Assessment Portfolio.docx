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632C6" w14:textId="77777777" w:rsidR="00DC235B" w:rsidRPr="00693B30" w:rsidRDefault="00DC235B">
      <w:pPr>
        <w:rPr>
          <w:rFonts w:ascii="Arial" w:hAnsi="Arial" w:cs="Arial"/>
        </w:rPr>
      </w:pPr>
    </w:p>
    <w:p w14:paraId="73E632C7" w14:textId="77777777" w:rsidR="007C7A92" w:rsidRPr="00693B30" w:rsidRDefault="007C7A92" w:rsidP="007C7A92">
      <w:pPr>
        <w:rPr>
          <w:rFonts w:ascii="Arial" w:hAnsi="Arial" w:cs="Arial"/>
          <w:b/>
          <w:color w:val="1FA8FF"/>
          <w:sz w:val="32"/>
        </w:rPr>
      </w:pPr>
      <w:r w:rsidRPr="00693B30">
        <w:rPr>
          <w:rFonts w:ascii="Arial" w:hAnsi="Arial" w:cs="Arial"/>
          <w:noProof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73E63318" wp14:editId="73E63319">
                <wp:simplePos x="0" y="0"/>
                <wp:positionH relativeFrom="column">
                  <wp:posOffset>-91440</wp:posOffset>
                </wp:positionH>
                <wp:positionV relativeFrom="paragraph">
                  <wp:posOffset>258444</wp:posOffset>
                </wp:positionV>
                <wp:extent cx="6149340" cy="0"/>
                <wp:effectExtent l="0" t="0" r="22860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934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7928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3C07EF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-7.2pt;margin-top:20.35pt;width:484.2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" strokecolor="#07928e" strokeweight="2pt"/>
            </w:pict>
          </mc:Fallback>
        </mc:AlternateContent>
      </w:r>
      <w:r w:rsidRPr="00693B30">
        <w:rPr>
          <w:rFonts w:ascii="Arial" w:hAnsi="Arial" w:cs="Arial"/>
          <w:b/>
          <w:sz w:val="32"/>
        </w:rPr>
        <w:t>Assessment</w:t>
      </w:r>
      <w:r w:rsidR="00D64AFA" w:rsidRPr="00693B30">
        <w:rPr>
          <w:rFonts w:ascii="Arial" w:hAnsi="Arial" w:cs="Arial"/>
          <w:b/>
          <w:sz w:val="32"/>
        </w:rPr>
        <w:t xml:space="preserve"> Portfolio</w:t>
      </w:r>
      <w:r w:rsidRPr="00693B30">
        <w:rPr>
          <w:rFonts w:ascii="Arial" w:hAnsi="Arial" w:cs="Arial"/>
          <w:b/>
          <w:sz w:val="32"/>
        </w:rPr>
        <w:tab/>
      </w:r>
      <w:r w:rsidRPr="00693B30">
        <w:rPr>
          <w:rFonts w:ascii="Arial" w:hAnsi="Arial" w:cs="Arial"/>
          <w:b/>
          <w:sz w:val="32"/>
        </w:rPr>
        <w:tab/>
      </w:r>
      <w:r w:rsidRPr="00693B30">
        <w:rPr>
          <w:rFonts w:ascii="Arial" w:hAnsi="Arial" w:cs="Arial"/>
          <w:b/>
          <w:color w:val="1FA8FF"/>
          <w:sz w:val="32"/>
        </w:rPr>
        <w:tab/>
      </w:r>
      <w:r w:rsidRPr="00693B30">
        <w:rPr>
          <w:rFonts w:ascii="Arial" w:hAnsi="Arial" w:cs="Arial"/>
          <w:b/>
          <w:color w:val="1FA8FF"/>
          <w:sz w:val="32"/>
        </w:rPr>
        <w:tab/>
      </w:r>
    </w:p>
    <w:p w14:paraId="73E632C8" w14:textId="57F03B6F" w:rsidR="007C7A92" w:rsidRPr="00693B30" w:rsidRDefault="007C7A92" w:rsidP="007C7A92">
      <w:pPr>
        <w:tabs>
          <w:tab w:val="left" w:pos="3312"/>
        </w:tabs>
        <w:rPr>
          <w:rFonts w:ascii="Arial" w:hAnsi="Arial" w:cs="Arial"/>
        </w:rPr>
      </w:pPr>
      <w:r w:rsidRPr="00693B30">
        <w:rPr>
          <w:rFonts w:ascii="Arial" w:hAnsi="Arial" w:cs="Arial"/>
        </w:rPr>
        <w:t xml:space="preserve">Name: </w:t>
      </w:r>
      <w:sdt>
        <w:sdtPr>
          <w:rPr>
            <w:rFonts w:ascii="Arial" w:hAnsi="Arial" w:cs="Arial"/>
          </w:rPr>
          <w:id w:val="1014581334"/>
          <w:placeholder>
            <w:docPart w:val="799C48CAC0F041E2B1043680252BC0A1"/>
          </w:placeholder>
        </w:sdtPr>
        <w:sdtEndPr>
          <w:rPr>
            <w:rStyle w:val="PlaceholderText"/>
            <w:color w:val="808080"/>
          </w:rPr>
        </w:sdtEndPr>
        <w:sdtContent>
          <w:r w:rsidR="00151CAF">
            <w:rPr>
              <w:rStyle w:val="PlaceholderText"/>
              <w:rFonts w:ascii="Arial" w:hAnsi="Arial" w:cs="Arial"/>
            </w:rPr>
            <w:t>Vejas Sereicikas</w:t>
          </w:r>
          <w:r w:rsidR="00E126AA">
            <w:rPr>
              <w:rStyle w:val="PlaceholderText"/>
              <w:rFonts w:ascii="Arial" w:hAnsi="Arial" w:cs="Arial"/>
            </w:rPr>
            <w:t xml:space="preserve"> - P.S. I sent the files in teams chat because it doesn’t fit in </w:t>
          </w:r>
          <w:proofErr w:type="spellStart"/>
          <w:r w:rsidR="00E126AA">
            <w:rPr>
              <w:rStyle w:val="PlaceholderText"/>
              <w:rFonts w:ascii="Arial" w:hAnsi="Arial" w:cs="Arial"/>
            </w:rPr>
            <w:t>assignements</w:t>
          </w:r>
          <w:proofErr w:type="spellEnd"/>
        </w:sdtContent>
      </w:sdt>
      <w:r w:rsidRPr="00693B30">
        <w:rPr>
          <w:rFonts w:ascii="Arial" w:hAnsi="Arial" w:cs="Arial"/>
        </w:rPr>
        <w:tab/>
      </w:r>
      <w:r w:rsidRPr="00693B30">
        <w:rPr>
          <w:rFonts w:ascii="Arial" w:hAnsi="Arial" w:cs="Arial"/>
        </w:rPr>
        <w:tab/>
        <w:t xml:space="preserve">Form: </w:t>
      </w:r>
      <w:sdt>
        <w:sdtPr>
          <w:rPr>
            <w:rFonts w:ascii="Arial" w:hAnsi="Arial" w:cs="Arial"/>
          </w:rPr>
          <w:id w:val="-1984695645"/>
          <w:placeholder>
            <w:docPart w:val="799C48CAC0F041E2B1043680252BC0A1"/>
          </w:placeholder>
        </w:sdtPr>
        <w:sdtEndPr>
          <w:rPr>
            <w:rStyle w:val="PlaceholderText"/>
            <w:color w:val="808080"/>
          </w:rPr>
        </w:sdtEndPr>
        <w:sdtContent>
          <w:r w:rsidR="00151CAF">
            <w:rPr>
              <w:rStyle w:val="PlaceholderText"/>
              <w:rFonts w:ascii="Arial" w:hAnsi="Arial" w:cs="Arial"/>
            </w:rPr>
            <w:t>6IEC4</w:t>
          </w:r>
        </w:sdtContent>
      </w:sdt>
    </w:p>
    <w:p w14:paraId="73E632C9" w14:textId="77777777" w:rsidR="007C7A92" w:rsidRPr="00693B30" w:rsidRDefault="007C7A92" w:rsidP="007C7A92">
      <w:pPr>
        <w:tabs>
          <w:tab w:val="left" w:pos="3312"/>
        </w:tabs>
        <w:rPr>
          <w:rFonts w:ascii="Arial" w:hAnsi="Arial" w:cs="Arial"/>
          <w:b/>
          <w:sz w:val="28"/>
        </w:rPr>
      </w:pPr>
      <w:r w:rsidRPr="00693B30">
        <w:rPr>
          <w:rFonts w:ascii="Arial" w:hAnsi="Arial" w:cs="Arial"/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73E6331A" wp14:editId="73E6331B">
                <wp:simplePos x="0" y="0"/>
                <wp:positionH relativeFrom="column">
                  <wp:posOffset>-53340</wp:posOffset>
                </wp:positionH>
                <wp:positionV relativeFrom="paragraph">
                  <wp:posOffset>473075</wp:posOffset>
                </wp:positionV>
                <wp:extent cx="6149340" cy="0"/>
                <wp:effectExtent l="0" t="0" r="22860" b="1905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934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7928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400A59B" id="Straight Arrow Connector 6" o:spid="_x0000_s1026" type="#_x0000_t32" style="position:absolute;margin-left:-4.2pt;margin-top:37.25pt;width:484.2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" strokecolor="#07928e" strokeweight="2pt"/>
            </w:pict>
          </mc:Fallback>
        </mc:AlternateContent>
      </w:r>
      <w:r w:rsidRPr="00693B30">
        <w:rPr>
          <w:rFonts w:ascii="Arial" w:hAnsi="Arial" w:cs="Arial"/>
          <w:b/>
          <w:sz w:val="24"/>
        </w:rPr>
        <w:br/>
      </w:r>
      <w:r w:rsidR="00070946" w:rsidRPr="00693B30">
        <w:rPr>
          <w:rFonts w:ascii="Arial" w:hAnsi="Arial" w:cs="Arial"/>
          <w:b/>
          <w:sz w:val="28"/>
        </w:rPr>
        <w:t>Review</w:t>
      </w:r>
      <w:r w:rsidRPr="00693B30">
        <w:rPr>
          <w:rFonts w:ascii="Arial" w:hAnsi="Arial" w:cs="Arial"/>
          <w:b/>
          <w:sz w:val="28"/>
        </w:rPr>
        <w:t xml:space="preserve"> questions:</w:t>
      </w:r>
    </w:p>
    <w:p w14:paraId="73E632CA" w14:textId="77777777" w:rsidR="007C7A92" w:rsidRPr="00693B30" w:rsidRDefault="007C7A92" w:rsidP="00070946">
      <w:pPr>
        <w:tabs>
          <w:tab w:val="left" w:pos="3312"/>
        </w:tabs>
        <w:rPr>
          <w:rFonts w:ascii="Arial" w:hAnsi="Arial" w:cs="Arial"/>
        </w:rPr>
      </w:pPr>
      <w:r w:rsidRPr="00693B30">
        <w:rPr>
          <w:rFonts w:ascii="Arial" w:hAnsi="Arial" w:cs="Arial"/>
        </w:rPr>
        <w:t xml:space="preserve">Look at each of the questions below relating to your program and complete your answers in the text </w:t>
      </w:r>
    </w:p>
    <w:p w14:paraId="73E632CB" w14:textId="77777777" w:rsidR="00070946" w:rsidRPr="00693B30" w:rsidRDefault="00070946" w:rsidP="00212B7F">
      <w:pPr>
        <w:tabs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t>1:</w:t>
      </w:r>
      <w:r w:rsidRPr="00693B30">
        <w:rPr>
          <w:rFonts w:ascii="Arial" w:hAnsi="Arial" w:cs="Arial"/>
        </w:rPr>
        <w:tab/>
        <w:t>Explain the difference between how HTML and CSS are used in creating a web page.</w:t>
      </w:r>
    </w:p>
    <w:p w14:paraId="73E632CC" w14:textId="32911DD6" w:rsidR="00070946" w:rsidRPr="00693B30" w:rsidRDefault="00E126AA" w:rsidP="00212B7F">
      <w:pPr>
        <w:tabs>
          <w:tab w:val="left" w:pos="709"/>
          <w:tab w:val="left" w:pos="3312"/>
        </w:tabs>
        <w:ind w:left="426"/>
        <w:rPr>
          <w:rFonts w:ascii="Arial" w:hAnsi="Arial" w:cs="Arial"/>
        </w:rPr>
      </w:pPr>
      <w:sdt>
        <w:sdtPr>
          <w:rPr>
            <w:rFonts w:ascii="Arial" w:hAnsi="Arial" w:cs="Arial"/>
            <w:color w:val="808080" w:themeColor="background1" w:themeShade="80"/>
          </w:rPr>
          <w:id w:val="-1751645661"/>
          <w:placeholder>
            <w:docPart w:val="BC4DE6DF69F34007AEAE226D0935A8E4"/>
          </w:placeholder>
        </w:sdtPr>
        <w:sdtEndPr/>
        <w:sdtContent>
          <w:r w:rsidR="00151CAF">
            <w:rPr>
              <w:rFonts w:ascii="Arial" w:hAnsi="Arial" w:cs="Arial"/>
              <w:color w:val="808080" w:themeColor="background1" w:themeShade="80"/>
            </w:rPr>
            <w:t>HTML is for all the content on the page</w:t>
          </w:r>
          <w:r w:rsidR="004804A4">
            <w:rPr>
              <w:rFonts w:ascii="Arial" w:hAnsi="Arial" w:cs="Arial"/>
              <w:color w:val="808080" w:themeColor="background1" w:themeShade="80"/>
            </w:rPr>
            <w:t>. CSS is changing the design of the website page (</w:t>
          </w:r>
          <w:proofErr w:type="spellStart"/>
          <w:r w:rsidR="004804A4">
            <w:rPr>
              <w:rFonts w:ascii="Arial" w:hAnsi="Arial" w:cs="Arial"/>
              <w:color w:val="808080" w:themeColor="background1" w:themeShade="80"/>
            </w:rPr>
            <w:t>Color</w:t>
          </w:r>
          <w:proofErr w:type="spellEnd"/>
          <w:r w:rsidR="004804A4">
            <w:rPr>
              <w:rFonts w:ascii="Arial" w:hAnsi="Arial" w:cs="Arial"/>
              <w:color w:val="808080" w:themeColor="background1" w:themeShade="80"/>
            </w:rPr>
            <w:t>, Font</w:t>
          </w:r>
          <w:r w:rsidR="005D5A1D">
            <w:rPr>
              <w:rFonts w:ascii="Arial" w:hAnsi="Arial" w:cs="Arial"/>
              <w:color w:val="808080" w:themeColor="background1" w:themeShade="80"/>
            </w:rPr>
            <w:t>, Etc.)</w:t>
          </w:r>
        </w:sdtContent>
      </w:sdt>
      <w:r w:rsidR="00070946" w:rsidRPr="00693B30">
        <w:rPr>
          <w:rFonts w:ascii="Arial" w:hAnsi="Arial" w:cs="Arial"/>
          <w:color w:val="808080" w:themeColor="background1" w:themeShade="80"/>
        </w:rPr>
        <w:tab/>
      </w:r>
    </w:p>
    <w:p w14:paraId="73E632CD" w14:textId="77777777" w:rsidR="00070946" w:rsidRPr="00693B30" w:rsidRDefault="00070946" w:rsidP="00212B7F">
      <w:pPr>
        <w:tabs>
          <w:tab w:val="left" w:pos="709"/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t>2:</w:t>
      </w:r>
      <w:r w:rsidRPr="00693B30">
        <w:rPr>
          <w:rFonts w:ascii="Arial" w:hAnsi="Arial" w:cs="Arial"/>
        </w:rPr>
        <w:tab/>
        <w:t>What is the HTML &lt;div&gt; tag used for?</w:t>
      </w:r>
    </w:p>
    <w:p w14:paraId="73E632CE" w14:textId="7957C0C6" w:rsidR="00070946" w:rsidRPr="00693B30" w:rsidRDefault="00070946" w:rsidP="00212B7F">
      <w:pPr>
        <w:tabs>
          <w:tab w:val="left" w:pos="426"/>
          <w:tab w:val="left" w:pos="3312"/>
        </w:tabs>
        <w:rPr>
          <w:rFonts w:ascii="Arial" w:hAnsi="Arial" w:cs="Arial"/>
          <w:color w:val="808080" w:themeColor="background1" w:themeShade="80"/>
        </w:rPr>
      </w:pPr>
      <w:r w:rsidRPr="00693B30">
        <w:rPr>
          <w:rFonts w:ascii="Arial" w:hAnsi="Arial" w:cs="Arial"/>
          <w:color w:val="808080" w:themeColor="background1" w:themeShade="80"/>
        </w:rPr>
        <w:tab/>
      </w:r>
      <w:sdt>
        <w:sdtPr>
          <w:rPr>
            <w:rFonts w:ascii="Arial" w:hAnsi="Arial" w:cs="Arial"/>
            <w:color w:val="808080" w:themeColor="background1" w:themeShade="80"/>
          </w:rPr>
          <w:id w:val="-1182707227"/>
          <w:placeholder>
            <w:docPart w:val="DE1EB8D2A10E4A2AB3390E0A845099BB"/>
          </w:placeholder>
        </w:sdtPr>
        <w:sdtEndPr/>
        <w:sdtContent>
          <w:r w:rsidR="005D5A1D">
            <w:rPr>
              <w:rFonts w:ascii="Arial" w:hAnsi="Arial" w:cs="Arial"/>
              <w:color w:val="808080" w:themeColor="background1" w:themeShade="80"/>
            </w:rPr>
            <w:t>The div tags are used to divide</w:t>
          </w:r>
          <w:r w:rsidR="004C53DF">
            <w:rPr>
              <w:rFonts w:ascii="Arial" w:hAnsi="Arial" w:cs="Arial"/>
              <w:color w:val="808080" w:themeColor="background1" w:themeShade="80"/>
            </w:rPr>
            <w:t xml:space="preserve"> different sections </w:t>
          </w:r>
          <w:r w:rsidR="005953FE">
            <w:rPr>
              <w:rFonts w:ascii="Arial" w:hAnsi="Arial" w:cs="Arial"/>
              <w:color w:val="808080" w:themeColor="background1" w:themeShade="80"/>
            </w:rPr>
            <w:t>of a page. You can edit individual sections</w:t>
          </w:r>
          <w:r w:rsidR="00174467">
            <w:rPr>
              <w:rFonts w:ascii="Arial" w:hAnsi="Arial" w:cs="Arial"/>
              <w:color w:val="808080" w:themeColor="background1" w:themeShade="80"/>
            </w:rPr>
            <w:t xml:space="preserve"> with CSS.</w:t>
          </w:r>
        </w:sdtContent>
      </w:sdt>
    </w:p>
    <w:p w14:paraId="73E632CF" w14:textId="77777777" w:rsidR="00070946" w:rsidRPr="00693B30" w:rsidRDefault="00070946" w:rsidP="00212B7F">
      <w:pPr>
        <w:tabs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t>3:</w:t>
      </w:r>
      <w:r w:rsidRPr="00693B30">
        <w:rPr>
          <w:rFonts w:ascii="Arial" w:hAnsi="Arial" w:cs="Arial"/>
        </w:rPr>
        <w:tab/>
        <w:t>Complete the code below to add CSS to make the background of the web page orange.</w:t>
      </w:r>
    </w:p>
    <w:p w14:paraId="73E632D0" w14:textId="77777777" w:rsidR="00070946" w:rsidRPr="00796C6A" w:rsidRDefault="00070946" w:rsidP="00212B7F">
      <w:pPr>
        <w:tabs>
          <w:tab w:val="left" w:pos="709"/>
          <w:tab w:val="left" w:pos="3312"/>
        </w:tabs>
        <w:spacing w:after="0"/>
        <w:ind w:left="567"/>
        <w:rPr>
          <w:rFonts w:ascii="Consolas" w:hAnsi="Consolas" w:cs="Consolas"/>
        </w:rPr>
      </w:pPr>
      <w:r w:rsidRPr="00796C6A">
        <w:rPr>
          <w:rFonts w:ascii="Consolas" w:hAnsi="Consolas" w:cs="Consolas"/>
        </w:rPr>
        <w:t>&lt;html&gt;</w:t>
      </w:r>
    </w:p>
    <w:p w14:paraId="73E632D1" w14:textId="77777777" w:rsidR="00070946" w:rsidRPr="00796C6A" w:rsidRDefault="00070946" w:rsidP="00212B7F">
      <w:pPr>
        <w:tabs>
          <w:tab w:val="left" w:pos="709"/>
          <w:tab w:val="left" w:pos="3312"/>
        </w:tabs>
        <w:spacing w:after="0"/>
        <w:ind w:left="567"/>
        <w:rPr>
          <w:rFonts w:ascii="Consolas" w:hAnsi="Consolas" w:cs="Consolas"/>
        </w:rPr>
      </w:pPr>
      <w:r w:rsidRPr="00796C6A">
        <w:rPr>
          <w:rFonts w:ascii="Consolas" w:hAnsi="Consolas" w:cs="Consolas"/>
        </w:rPr>
        <w:t>&lt;head&gt;</w:t>
      </w:r>
    </w:p>
    <w:p w14:paraId="73E632D2" w14:textId="4402163F" w:rsidR="00070946" w:rsidRPr="00796C6A" w:rsidRDefault="00070946" w:rsidP="00212B7F">
      <w:pPr>
        <w:tabs>
          <w:tab w:val="left" w:pos="709"/>
          <w:tab w:val="left" w:pos="3312"/>
        </w:tabs>
        <w:spacing w:after="0"/>
        <w:ind w:left="567"/>
        <w:rPr>
          <w:rFonts w:ascii="Consolas" w:hAnsi="Consolas" w:cs="Consolas"/>
          <w:color w:val="808080" w:themeColor="background1" w:themeShade="80"/>
        </w:rPr>
      </w:pPr>
      <w:r>
        <w:rPr>
          <w:rFonts w:ascii="Consolas" w:hAnsi="Consolas" w:cs="Consolas"/>
          <w:color w:val="808080" w:themeColor="background1" w:themeShade="80"/>
        </w:rPr>
        <w:t xml:space="preserve">   </w:t>
      </w:r>
      <w:sdt>
        <w:sdtPr>
          <w:rPr>
            <w:rFonts w:ascii="Consolas" w:hAnsi="Consolas" w:cs="Consolas"/>
            <w:color w:val="808080" w:themeColor="background1" w:themeShade="80"/>
          </w:rPr>
          <w:id w:val="316077358"/>
          <w:placeholder>
            <w:docPart w:val="34FFE345C73A471C863C72723624F8FF"/>
          </w:placeholder>
        </w:sdtPr>
        <w:sdtEndPr/>
        <w:sdtContent>
          <w:proofErr w:type="spellStart"/>
          <w:r w:rsidR="001045E0">
            <w:rPr>
              <w:rFonts w:ascii="Consolas" w:hAnsi="Consolas" w:cs="Consolas"/>
              <w:color w:val="808080" w:themeColor="background1" w:themeShade="80"/>
            </w:rPr>
            <w:t>backround-color</w:t>
          </w:r>
          <w:proofErr w:type="spellEnd"/>
          <w:r w:rsidR="001045E0">
            <w:rPr>
              <w:rFonts w:ascii="Consolas" w:hAnsi="Consolas" w:cs="Consolas"/>
              <w:color w:val="808080" w:themeColor="background1" w:themeShade="80"/>
            </w:rPr>
            <w:t>:</w:t>
          </w:r>
          <w:r w:rsidR="00947B4E">
            <w:rPr>
              <w:rFonts w:ascii="Consolas" w:hAnsi="Consolas" w:cs="Consolas"/>
              <w:color w:val="808080" w:themeColor="background1" w:themeShade="80"/>
            </w:rPr>
            <w:t xml:space="preserve"> #</w:t>
          </w:r>
          <w:r w:rsidR="00D600CF">
            <w:rPr>
              <w:rFonts w:ascii="Consolas" w:hAnsi="Consolas" w:cs="Consolas"/>
              <w:color w:val="808080" w:themeColor="background1" w:themeShade="80"/>
            </w:rPr>
            <w:t>F58216;</w:t>
          </w:r>
          <w:r w:rsidR="00E323F9">
            <w:rPr>
              <w:rFonts w:ascii="Consolas" w:hAnsi="Consolas" w:cs="Consolas"/>
              <w:color w:val="808080" w:themeColor="background1" w:themeShade="80"/>
            </w:rPr>
            <w:t xml:space="preserve"> </w:t>
          </w:r>
        </w:sdtContent>
      </w:sdt>
    </w:p>
    <w:p w14:paraId="73E632D3" w14:textId="77777777" w:rsidR="00070946" w:rsidRPr="00796C6A" w:rsidRDefault="00070946" w:rsidP="00212B7F">
      <w:pPr>
        <w:tabs>
          <w:tab w:val="left" w:pos="709"/>
          <w:tab w:val="left" w:pos="3312"/>
        </w:tabs>
        <w:spacing w:after="0"/>
        <w:ind w:left="567"/>
        <w:rPr>
          <w:rFonts w:ascii="Consolas" w:hAnsi="Consolas" w:cs="Consolas"/>
        </w:rPr>
      </w:pPr>
      <w:r w:rsidRPr="00796C6A">
        <w:rPr>
          <w:rFonts w:ascii="Consolas" w:hAnsi="Consolas" w:cs="Consolas"/>
        </w:rPr>
        <w:t>&lt;/head&gt;</w:t>
      </w:r>
    </w:p>
    <w:p w14:paraId="73E632D4" w14:textId="77777777" w:rsidR="00070946" w:rsidRPr="00796C6A" w:rsidRDefault="00070946" w:rsidP="00212B7F">
      <w:pPr>
        <w:tabs>
          <w:tab w:val="left" w:pos="709"/>
          <w:tab w:val="left" w:pos="3312"/>
        </w:tabs>
        <w:spacing w:after="0"/>
        <w:ind w:left="567"/>
        <w:rPr>
          <w:rFonts w:ascii="Consolas" w:hAnsi="Consolas" w:cs="Consolas"/>
        </w:rPr>
      </w:pPr>
      <w:r w:rsidRPr="00796C6A">
        <w:rPr>
          <w:rFonts w:ascii="Consolas" w:hAnsi="Consolas" w:cs="Consolas"/>
        </w:rPr>
        <w:t>&lt;body&gt;</w:t>
      </w:r>
    </w:p>
    <w:p w14:paraId="73E632D5" w14:textId="77777777" w:rsidR="00070946" w:rsidRPr="00796C6A" w:rsidRDefault="00070946" w:rsidP="00212B7F">
      <w:pPr>
        <w:tabs>
          <w:tab w:val="left" w:pos="709"/>
          <w:tab w:val="left" w:pos="3312"/>
        </w:tabs>
        <w:spacing w:after="0"/>
        <w:ind w:left="567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</w:t>
      </w:r>
      <w:r w:rsidRPr="00796C6A">
        <w:rPr>
          <w:rFonts w:ascii="Consolas" w:hAnsi="Consolas" w:cs="Consolas"/>
        </w:rPr>
        <w:t>&lt;p&gt;Welcome to the CSS guide&lt;/p&gt;</w:t>
      </w:r>
    </w:p>
    <w:p w14:paraId="73E632D6" w14:textId="77777777" w:rsidR="00070946" w:rsidRPr="00796C6A" w:rsidRDefault="00070946" w:rsidP="00212B7F">
      <w:pPr>
        <w:tabs>
          <w:tab w:val="left" w:pos="709"/>
          <w:tab w:val="left" w:pos="3312"/>
        </w:tabs>
        <w:spacing w:after="0"/>
        <w:ind w:left="567"/>
        <w:rPr>
          <w:rFonts w:ascii="Consolas" w:hAnsi="Consolas" w:cs="Consolas"/>
        </w:rPr>
      </w:pPr>
      <w:r w:rsidRPr="00796C6A">
        <w:rPr>
          <w:rFonts w:ascii="Consolas" w:hAnsi="Consolas" w:cs="Consolas"/>
        </w:rPr>
        <w:t>&lt;/body&gt;</w:t>
      </w:r>
    </w:p>
    <w:p w14:paraId="73E632D7" w14:textId="77777777" w:rsidR="00070946" w:rsidRPr="00796C6A" w:rsidRDefault="00070946" w:rsidP="00212B7F">
      <w:pPr>
        <w:tabs>
          <w:tab w:val="left" w:pos="709"/>
          <w:tab w:val="left" w:pos="3312"/>
        </w:tabs>
        <w:ind w:left="567"/>
        <w:rPr>
          <w:rFonts w:ascii="Consolas" w:hAnsi="Consolas" w:cs="Consolas"/>
        </w:rPr>
      </w:pPr>
      <w:r w:rsidRPr="00796C6A">
        <w:rPr>
          <w:rFonts w:ascii="Consolas" w:hAnsi="Consolas" w:cs="Consolas"/>
        </w:rPr>
        <w:t>&lt;/html&gt;</w:t>
      </w:r>
    </w:p>
    <w:p w14:paraId="73E632D8" w14:textId="77777777" w:rsidR="00070946" w:rsidRPr="00693B30" w:rsidRDefault="00070946" w:rsidP="00212B7F">
      <w:pPr>
        <w:tabs>
          <w:tab w:val="left" w:pos="709"/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t>4:</w:t>
      </w:r>
      <w:r w:rsidRPr="00693B30">
        <w:rPr>
          <w:rFonts w:ascii="Arial" w:hAnsi="Arial" w:cs="Arial"/>
        </w:rPr>
        <w:tab/>
        <w:t>What is meant by ‘responsive design’?</w:t>
      </w:r>
    </w:p>
    <w:p w14:paraId="73E632D9" w14:textId="232A4DB3" w:rsidR="00070946" w:rsidRPr="00693B30" w:rsidRDefault="00070946" w:rsidP="00212B7F">
      <w:pPr>
        <w:tabs>
          <w:tab w:val="left" w:pos="426"/>
          <w:tab w:val="left" w:pos="3312"/>
        </w:tabs>
        <w:rPr>
          <w:rFonts w:ascii="Arial" w:hAnsi="Arial" w:cs="Arial"/>
          <w:color w:val="808080" w:themeColor="background1" w:themeShade="80"/>
        </w:rPr>
      </w:pPr>
      <w:r w:rsidRPr="00693B30">
        <w:rPr>
          <w:rFonts w:ascii="Arial" w:hAnsi="Arial" w:cs="Arial"/>
          <w:color w:val="808080" w:themeColor="background1" w:themeShade="80"/>
        </w:rPr>
        <w:tab/>
      </w:r>
      <w:sdt>
        <w:sdtPr>
          <w:rPr>
            <w:rFonts w:ascii="Arial" w:hAnsi="Arial" w:cs="Arial"/>
            <w:color w:val="808080" w:themeColor="background1" w:themeShade="80"/>
          </w:rPr>
          <w:id w:val="1468776708"/>
          <w:placeholder>
            <w:docPart w:val="876EE87B0905495E82BF884F99C71A83"/>
          </w:placeholder>
        </w:sdtPr>
        <w:sdtEndPr/>
        <w:sdtContent>
          <w:r w:rsidR="00E323F9">
            <w:rPr>
              <w:rFonts w:ascii="Arial" w:hAnsi="Arial" w:cs="Arial"/>
              <w:color w:val="808080" w:themeColor="background1" w:themeShade="80"/>
            </w:rPr>
            <w:t>That the website changes according to your screen dimensions.</w:t>
          </w:r>
        </w:sdtContent>
      </w:sdt>
    </w:p>
    <w:p w14:paraId="73E632DA" w14:textId="77777777" w:rsidR="00070946" w:rsidRPr="00693B30" w:rsidRDefault="00070946" w:rsidP="00212B7F">
      <w:pPr>
        <w:tabs>
          <w:tab w:val="left" w:pos="709"/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t>5:</w:t>
      </w:r>
      <w:r w:rsidRPr="00693B30">
        <w:rPr>
          <w:rFonts w:ascii="Arial" w:hAnsi="Arial" w:cs="Arial"/>
        </w:rPr>
        <w:tab/>
        <w:t>How would you change this line of HTML code to make it responsive?</w:t>
      </w:r>
    </w:p>
    <w:p w14:paraId="73E632DB" w14:textId="77777777" w:rsidR="00070946" w:rsidRPr="00693B30" w:rsidRDefault="00070946" w:rsidP="00212B7F">
      <w:pPr>
        <w:tabs>
          <w:tab w:val="left" w:pos="426"/>
          <w:tab w:val="left" w:pos="3312"/>
        </w:tabs>
        <w:rPr>
          <w:rFonts w:ascii="Arial" w:hAnsi="Arial" w:cs="Arial"/>
        </w:rPr>
      </w:pPr>
      <w:r w:rsidRPr="00693B30">
        <w:rPr>
          <w:rFonts w:ascii="Arial" w:hAnsi="Arial" w:cs="Arial"/>
        </w:rPr>
        <w:tab/>
        <w:t>&lt;img src=“moon.jpg” width=750px&gt;</w:t>
      </w:r>
    </w:p>
    <w:p w14:paraId="73E632DC" w14:textId="1811B534" w:rsidR="00070946" w:rsidRPr="00693B30" w:rsidRDefault="00070946" w:rsidP="00212B7F">
      <w:pPr>
        <w:tabs>
          <w:tab w:val="left" w:pos="426"/>
          <w:tab w:val="left" w:pos="3312"/>
        </w:tabs>
        <w:rPr>
          <w:rFonts w:ascii="Arial" w:hAnsi="Arial" w:cs="Arial"/>
          <w:color w:val="808080" w:themeColor="background1" w:themeShade="80"/>
        </w:rPr>
      </w:pPr>
      <w:r w:rsidRPr="00693B30">
        <w:rPr>
          <w:rFonts w:ascii="Arial" w:hAnsi="Arial" w:cs="Arial"/>
          <w:color w:val="808080" w:themeColor="background1" w:themeShade="80"/>
        </w:rPr>
        <w:tab/>
      </w:r>
      <w:sdt>
        <w:sdtPr>
          <w:rPr>
            <w:rFonts w:ascii="Arial" w:hAnsi="Arial" w:cs="Arial"/>
            <w:color w:val="808080" w:themeColor="background1" w:themeShade="80"/>
          </w:rPr>
          <w:id w:val="-249808017"/>
          <w:placeholder>
            <w:docPart w:val="111ACA2CE147492AA1FC44C6362D4C67"/>
          </w:placeholder>
        </w:sdtPr>
        <w:sdtEndPr/>
        <w:sdtContent>
          <w:r w:rsidR="0079277D">
            <w:rPr>
              <w:rFonts w:ascii="Arial" w:hAnsi="Arial" w:cs="Arial"/>
              <w:color w:val="808080" w:themeColor="background1" w:themeShade="80"/>
            </w:rPr>
            <w:t>&lt;</w:t>
          </w:r>
          <w:proofErr w:type="spellStart"/>
          <w:r w:rsidR="0079277D">
            <w:rPr>
              <w:rFonts w:ascii="Arial" w:hAnsi="Arial" w:cs="Arial"/>
              <w:color w:val="808080" w:themeColor="background1" w:themeShade="80"/>
            </w:rPr>
            <w:t>img</w:t>
          </w:r>
          <w:proofErr w:type="spellEnd"/>
          <w:r w:rsidR="00214A5F">
            <w:rPr>
              <w:rFonts w:ascii="Arial" w:hAnsi="Arial" w:cs="Arial"/>
              <w:color w:val="808080" w:themeColor="background1" w:themeShade="80"/>
            </w:rPr>
            <w:t xml:space="preserve"> src</w:t>
          </w:r>
          <w:proofErr w:type="gramStart"/>
          <w:r w:rsidR="00214A5F">
            <w:rPr>
              <w:rFonts w:ascii="Arial" w:hAnsi="Arial" w:cs="Arial"/>
              <w:color w:val="808080" w:themeColor="background1" w:themeShade="80"/>
            </w:rPr>
            <w:t>=”</w:t>
          </w:r>
          <w:r w:rsidR="000E7F49">
            <w:rPr>
              <w:rFonts w:ascii="Arial" w:hAnsi="Arial" w:cs="Arial"/>
              <w:color w:val="808080" w:themeColor="background1" w:themeShade="80"/>
            </w:rPr>
            <w:t>moon.jpg</w:t>
          </w:r>
          <w:proofErr w:type="gramEnd"/>
          <w:r w:rsidR="000E7F49">
            <w:rPr>
              <w:rFonts w:ascii="Arial" w:hAnsi="Arial" w:cs="Arial"/>
              <w:color w:val="808080" w:themeColor="background1" w:themeShade="80"/>
            </w:rPr>
            <w:t xml:space="preserve"> width=100%</w:t>
          </w:r>
          <w:r w:rsidR="000F3B39">
            <w:rPr>
              <w:rFonts w:ascii="Arial" w:hAnsi="Arial" w:cs="Arial"/>
              <w:color w:val="808080" w:themeColor="background1" w:themeShade="80"/>
            </w:rPr>
            <w:t xml:space="preserve"> height=auto&gt;</w:t>
          </w:r>
        </w:sdtContent>
      </w:sdt>
    </w:p>
    <w:p w14:paraId="73E632DD" w14:textId="77777777" w:rsidR="00070946" w:rsidRPr="00693B30" w:rsidRDefault="00070946" w:rsidP="00212B7F">
      <w:pPr>
        <w:tabs>
          <w:tab w:val="left" w:pos="709"/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t>6:</w:t>
      </w:r>
      <w:r w:rsidRPr="00693B30">
        <w:rPr>
          <w:rFonts w:ascii="Arial" w:hAnsi="Arial" w:cs="Arial"/>
        </w:rPr>
        <w:tab/>
        <w:t>Give three guidelines to follow for good website design.</w:t>
      </w:r>
    </w:p>
    <w:p w14:paraId="73E632DE" w14:textId="0705896D" w:rsidR="00070946" w:rsidRPr="00693B30" w:rsidRDefault="00070946" w:rsidP="00212B7F">
      <w:pPr>
        <w:tabs>
          <w:tab w:val="left" w:pos="426"/>
          <w:tab w:val="left" w:pos="3312"/>
        </w:tabs>
        <w:rPr>
          <w:rFonts w:ascii="Arial" w:hAnsi="Arial" w:cs="Arial"/>
          <w:color w:val="808080" w:themeColor="background1" w:themeShade="80"/>
        </w:rPr>
      </w:pPr>
      <w:r w:rsidRPr="00693B30">
        <w:rPr>
          <w:rFonts w:ascii="Arial" w:hAnsi="Arial" w:cs="Arial"/>
          <w:color w:val="808080" w:themeColor="background1" w:themeShade="80"/>
        </w:rPr>
        <w:tab/>
      </w:r>
      <w:sdt>
        <w:sdtPr>
          <w:rPr>
            <w:rFonts w:ascii="Arial" w:hAnsi="Arial" w:cs="Arial"/>
            <w:color w:val="808080" w:themeColor="background1" w:themeShade="80"/>
          </w:rPr>
          <w:id w:val="1169286528"/>
          <w:placeholder>
            <w:docPart w:val="1D1D4D057E7A4E3C8AF1F66B31FA9C75"/>
          </w:placeholder>
        </w:sdtPr>
        <w:sdtEndPr/>
        <w:sdtContent>
          <w:r w:rsidR="000F3B39">
            <w:rPr>
              <w:rFonts w:ascii="Arial" w:hAnsi="Arial" w:cs="Arial"/>
              <w:color w:val="808080" w:themeColor="background1" w:themeShade="80"/>
            </w:rPr>
            <w:t xml:space="preserve">Consistent font, </w:t>
          </w:r>
          <w:proofErr w:type="gramStart"/>
          <w:r w:rsidR="00AA418F">
            <w:rPr>
              <w:rFonts w:ascii="Arial" w:hAnsi="Arial" w:cs="Arial"/>
              <w:color w:val="808080" w:themeColor="background1" w:themeShade="80"/>
            </w:rPr>
            <w:t>No</w:t>
          </w:r>
          <w:proofErr w:type="gramEnd"/>
          <w:r w:rsidR="00AA418F">
            <w:rPr>
              <w:rFonts w:ascii="Arial" w:hAnsi="Arial" w:cs="Arial"/>
              <w:color w:val="808080" w:themeColor="background1" w:themeShade="80"/>
            </w:rPr>
            <w:t xml:space="preserve"> more than three </w:t>
          </w:r>
          <w:proofErr w:type="spellStart"/>
          <w:r w:rsidR="00AA418F">
            <w:rPr>
              <w:rFonts w:ascii="Arial" w:hAnsi="Arial" w:cs="Arial"/>
              <w:color w:val="808080" w:themeColor="background1" w:themeShade="80"/>
            </w:rPr>
            <w:t>colors</w:t>
          </w:r>
          <w:proofErr w:type="spellEnd"/>
          <w:r w:rsidR="00AA418F">
            <w:rPr>
              <w:rFonts w:ascii="Arial" w:hAnsi="Arial" w:cs="Arial"/>
              <w:color w:val="808080" w:themeColor="background1" w:themeShade="80"/>
            </w:rPr>
            <w:t>, Easy to read/navigate</w:t>
          </w:r>
        </w:sdtContent>
      </w:sdt>
    </w:p>
    <w:p w14:paraId="73E632DF" w14:textId="77777777" w:rsidR="00070946" w:rsidRPr="00693B30" w:rsidRDefault="00070946" w:rsidP="00212B7F">
      <w:pPr>
        <w:tabs>
          <w:tab w:val="left" w:pos="709"/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t>7:</w:t>
      </w:r>
      <w:r w:rsidRPr="00693B30">
        <w:rPr>
          <w:rFonts w:ascii="Arial" w:hAnsi="Arial" w:cs="Arial"/>
        </w:rPr>
        <w:tab/>
        <w:t>Give two advantages of using a template in web design.</w:t>
      </w:r>
    </w:p>
    <w:p w14:paraId="73E632E0" w14:textId="4584185D" w:rsidR="00070946" w:rsidRPr="00693B30" w:rsidRDefault="00070946" w:rsidP="00212B7F">
      <w:pPr>
        <w:tabs>
          <w:tab w:val="left" w:pos="426"/>
          <w:tab w:val="left" w:pos="3312"/>
        </w:tabs>
        <w:rPr>
          <w:rFonts w:ascii="Arial" w:hAnsi="Arial" w:cs="Arial"/>
          <w:b/>
          <w:color w:val="7030A0"/>
          <w:sz w:val="24"/>
        </w:rPr>
      </w:pPr>
      <w:r w:rsidRPr="00693B30">
        <w:rPr>
          <w:rFonts w:ascii="Arial" w:hAnsi="Arial" w:cs="Arial"/>
          <w:color w:val="808080" w:themeColor="background1" w:themeShade="80"/>
        </w:rPr>
        <w:tab/>
      </w:r>
      <w:sdt>
        <w:sdtPr>
          <w:rPr>
            <w:rFonts w:ascii="Arial" w:hAnsi="Arial" w:cs="Arial"/>
            <w:color w:val="808080" w:themeColor="background1" w:themeShade="80"/>
          </w:rPr>
          <w:id w:val="-1544053055"/>
          <w:placeholder>
            <w:docPart w:val="BBA8EC0B846D41508A82DBFEAEF282C6"/>
          </w:placeholder>
        </w:sdtPr>
        <w:sdtEndPr/>
        <w:sdtContent>
          <w:r w:rsidR="00DD469A">
            <w:rPr>
              <w:rFonts w:ascii="Arial" w:hAnsi="Arial" w:cs="Arial"/>
              <w:color w:val="808080" w:themeColor="background1" w:themeShade="80"/>
            </w:rPr>
            <w:t>Because then you can</w:t>
          </w:r>
          <w:r w:rsidR="00AA418F">
            <w:rPr>
              <w:rFonts w:ascii="Arial" w:hAnsi="Arial" w:cs="Arial"/>
              <w:color w:val="808080" w:themeColor="background1" w:themeShade="80"/>
            </w:rPr>
            <w:t xml:space="preserve"> edit </w:t>
          </w:r>
          <w:proofErr w:type="gramStart"/>
          <w:r w:rsidR="001606A3">
            <w:rPr>
              <w:rFonts w:ascii="Arial" w:hAnsi="Arial" w:cs="Arial"/>
              <w:color w:val="808080" w:themeColor="background1" w:themeShade="80"/>
            </w:rPr>
            <w:t>off of</w:t>
          </w:r>
          <w:proofErr w:type="gramEnd"/>
          <w:r w:rsidR="001606A3">
            <w:rPr>
              <w:rFonts w:ascii="Arial" w:hAnsi="Arial" w:cs="Arial"/>
              <w:color w:val="808080" w:themeColor="background1" w:themeShade="80"/>
            </w:rPr>
            <w:t xml:space="preserve"> it and because </w:t>
          </w:r>
          <w:proofErr w:type="spellStart"/>
          <w:r w:rsidR="001606A3">
            <w:rPr>
              <w:rFonts w:ascii="Arial" w:hAnsi="Arial" w:cs="Arial"/>
              <w:color w:val="808080" w:themeColor="background1" w:themeShade="80"/>
            </w:rPr>
            <w:t>its</w:t>
          </w:r>
          <w:proofErr w:type="spellEnd"/>
          <w:r w:rsidR="001606A3">
            <w:rPr>
              <w:rFonts w:ascii="Arial" w:hAnsi="Arial" w:cs="Arial"/>
              <w:color w:val="808080" w:themeColor="background1" w:themeShade="80"/>
            </w:rPr>
            <w:t xml:space="preserve"> hard to think of how your website should look like.</w:t>
          </w:r>
          <w:r w:rsidR="00DD469A">
            <w:rPr>
              <w:rFonts w:ascii="Arial" w:hAnsi="Arial" w:cs="Arial"/>
              <w:color w:val="808080" w:themeColor="background1" w:themeShade="80"/>
            </w:rPr>
            <w:t xml:space="preserve"> </w:t>
          </w:r>
        </w:sdtContent>
      </w:sdt>
    </w:p>
    <w:p w14:paraId="73E632E1" w14:textId="77777777" w:rsidR="00070946" w:rsidRPr="00693B30" w:rsidRDefault="00070946" w:rsidP="00212B7F">
      <w:pPr>
        <w:tabs>
          <w:tab w:val="left" w:pos="709"/>
          <w:tab w:val="left" w:pos="3312"/>
        </w:tabs>
        <w:ind w:left="426" w:hanging="426"/>
        <w:rPr>
          <w:rFonts w:ascii="Arial" w:hAnsi="Arial" w:cs="Arial"/>
        </w:rPr>
      </w:pPr>
      <w:r w:rsidRPr="00693B30">
        <w:rPr>
          <w:rFonts w:ascii="Arial" w:hAnsi="Arial" w:cs="Arial"/>
        </w:rPr>
        <w:lastRenderedPageBreak/>
        <w:t>8:</w:t>
      </w:r>
      <w:r w:rsidRPr="00693B30">
        <w:rPr>
          <w:rFonts w:ascii="Arial" w:hAnsi="Arial" w:cs="Arial"/>
        </w:rPr>
        <w:tab/>
        <w:t>Where does the data you enter into a web form go and how might it be used?</w:t>
      </w:r>
    </w:p>
    <w:p w14:paraId="73E632E2" w14:textId="055C751D" w:rsidR="00070946" w:rsidRPr="00693B30" w:rsidRDefault="00070946" w:rsidP="00212B7F">
      <w:pPr>
        <w:tabs>
          <w:tab w:val="left" w:pos="426"/>
          <w:tab w:val="left" w:pos="3312"/>
        </w:tabs>
        <w:ind w:left="-142"/>
        <w:rPr>
          <w:rFonts w:ascii="Arial" w:hAnsi="Arial" w:cs="Arial"/>
          <w:color w:val="808080" w:themeColor="background1" w:themeShade="80"/>
        </w:rPr>
      </w:pPr>
      <w:r w:rsidRPr="00693B30">
        <w:rPr>
          <w:rFonts w:ascii="Arial" w:hAnsi="Arial" w:cs="Arial"/>
          <w:color w:val="808080" w:themeColor="background1" w:themeShade="80"/>
        </w:rPr>
        <w:tab/>
      </w:r>
      <w:sdt>
        <w:sdtPr>
          <w:rPr>
            <w:rFonts w:ascii="Arial" w:hAnsi="Arial" w:cs="Arial"/>
            <w:color w:val="808080" w:themeColor="background1" w:themeShade="80"/>
          </w:rPr>
          <w:id w:val="32746826"/>
          <w:placeholder>
            <w:docPart w:val="96E64E09761C4328914FBE4893118337"/>
          </w:placeholder>
        </w:sdtPr>
        <w:sdtEndPr/>
        <w:sdtContent>
          <w:r w:rsidR="00D86C9D">
            <w:rPr>
              <w:rFonts w:ascii="Arial" w:hAnsi="Arial" w:cs="Arial"/>
              <w:color w:val="808080" w:themeColor="background1" w:themeShade="80"/>
            </w:rPr>
            <w:t>The data you enter goes to a database and it could be used for a newsletter</w:t>
          </w:r>
          <w:r w:rsidR="000C2E56">
            <w:rPr>
              <w:rFonts w:ascii="Arial" w:hAnsi="Arial" w:cs="Arial"/>
              <w:color w:val="808080" w:themeColor="background1" w:themeShade="80"/>
            </w:rPr>
            <w:t xml:space="preserve"> list.</w:t>
          </w:r>
        </w:sdtContent>
      </w:sdt>
    </w:p>
    <w:p w14:paraId="73E632E3" w14:textId="77777777" w:rsidR="00070946" w:rsidRPr="00693B30" w:rsidRDefault="00070946" w:rsidP="00070946">
      <w:pPr>
        <w:tabs>
          <w:tab w:val="left" w:pos="3312"/>
        </w:tabs>
        <w:rPr>
          <w:rFonts w:ascii="Arial" w:hAnsi="Arial" w:cs="Arial"/>
          <w:b/>
          <w:sz w:val="28"/>
        </w:rPr>
      </w:pPr>
      <w:r w:rsidRPr="00070946">
        <w:rPr>
          <w:rFonts w:ascii="Calibri" w:hAnsi="Calibri"/>
          <w:b/>
          <w:noProof/>
          <w:color w:val="E54D26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6331C" wp14:editId="73E6331D">
                <wp:simplePos x="0" y="0"/>
                <wp:positionH relativeFrom="column">
                  <wp:posOffset>-91440</wp:posOffset>
                </wp:positionH>
                <wp:positionV relativeFrom="paragraph">
                  <wp:posOffset>502920</wp:posOffset>
                </wp:positionV>
                <wp:extent cx="6149340" cy="0"/>
                <wp:effectExtent l="0" t="0" r="22860" b="19050"/>
                <wp:wrapNone/>
                <wp:docPr id="7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934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7928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6D5C4A" id="AutoShape 31" o:spid="_x0000_s1026" type="#_x0000_t32" style="position:absolute;margin-left:-7.2pt;margin-top:39.6pt;width:48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" strokecolor="#07928e" strokeweight="2pt"/>
            </w:pict>
          </mc:Fallback>
        </mc:AlternateContent>
      </w:r>
      <w:r>
        <w:rPr>
          <w:rFonts w:ascii="Calibri" w:hAnsi="Calibri"/>
          <w:b/>
          <w:color w:val="E54D26"/>
          <w:sz w:val="28"/>
        </w:rPr>
        <w:br/>
      </w:r>
      <w:r w:rsidRPr="00693B30">
        <w:rPr>
          <w:rFonts w:ascii="Arial" w:hAnsi="Arial" w:cs="Arial"/>
          <w:b/>
          <w:sz w:val="28"/>
        </w:rPr>
        <w:t>Assessment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1"/>
        <w:gridCol w:w="2402"/>
        <w:gridCol w:w="2401"/>
        <w:gridCol w:w="2402"/>
      </w:tblGrid>
      <w:tr w:rsidR="00070946" w:rsidRPr="00693B30" w14:paraId="73E632E8" w14:textId="77777777" w:rsidTr="00212B7F">
        <w:tc>
          <w:tcPr>
            <w:tcW w:w="2401" w:type="dxa"/>
            <w:shd w:val="clear" w:color="auto" w:fill="E1EBC7"/>
          </w:tcPr>
          <w:p w14:paraId="73E632E4" w14:textId="77777777" w:rsidR="00070946" w:rsidRPr="00212B7F" w:rsidRDefault="00070946" w:rsidP="00DA74F4">
            <w:pPr>
              <w:spacing w:before="60" w:after="0"/>
              <w:jc w:val="center"/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 w:rsidRPr="00212B7F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Basic</w:t>
            </w:r>
          </w:p>
        </w:tc>
        <w:tc>
          <w:tcPr>
            <w:tcW w:w="2402" w:type="dxa"/>
            <w:shd w:val="clear" w:color="auto" w:fill="E1EBC7"/>
          </w:tcPr>
          <w:p w14:paraId="73E632E5" w14:textId="77777777" w:rsidR="00070946" w:rsidRPr="00212B7F" w:rsidRDefault="00070946" w:rsidP="00DA74F4">
            <w:pPr>
              <w:spacing w:before="60" w:after="0"/>
              <w:ind w:left="-18"/>
              <w:jc w:val="center"/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 w:rsidRPr="00212B7F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Intermediate</w:t>
            </w:r>
          </w:p>
        </w:tc>
        <w:tc>
          <w:tcPr>
            <w:tcW w:w="2401" w:type="dxa"/>
            <w:shd w:val="clear" w:color="auto" w:fill="E1EBC7"/>
          </w:tcPr>
          <w:p w14:paraId="73E632E6" w14:textId="77777777" w:rsidR="00070946" w:rsidRPr="00212B7F" w:rsidRDefault="00070946" w:rsidP="00DA74F4">
            <w:pPr>
              <w:spacing w:before="60" w:after="0"/>
              <w:jc w:val="center"/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 w:rsidRPr="00212B7F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Advanced</w:t>
            </w:r>
          </w:p>
        </w:tc>
        <w:tc>
          <w:tcPr>
            <w:tcW w:w="2402" w:type="dxa"/>
            <w:shd w:val="clear" w:color="auto" w:fill="E1EBC7"/>
          </w:tcPr>
          <w:p w14:paraId="73E632E7" w14:textId="77777777" w:rsidR="00070946" w:rsidRPr="00212B7F" w:rsidRDefault="00070946" w:rsidP="00DA74F4">
            <w:pPr>
              <w:spacing w:before="60" w:after="0"/>
              <w:jc w:val="center"/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</w:pPr>
            <w:r w:rsidRPr="00212B7F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Expert</w:t>
            </w:r>
          </w:p>
        </w:tc>
      </w:tr>
      <w:tr w:rsidR="00070946" w:rsidRPr="00693B30" w14:paraId="73E632F2" w14:textId="77777777" w:rsidTr="00DA74F4">
        <w:trPr>
          <w:trHeight w:val="1575"/>
        </w:trPr>
        <w:tc>
          <w:tcPr>
            <w:tcW w:w="2401" w:type="dxa"/>
          </w:tcPr>
          <w:p w14:paraId="73E632E9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EA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edited basic HTML to change the content of a web page</w:t>
            </w:r>
          </w:p>
          <w:p w14:paraId="73E632EB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02" w:type="dxa"/>
          </w:tcPr>
          <w:p w14:paraId="73E632EC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ED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written basic HTML to create a web page of my own</w:t>
            </w:r>
          </w:p>
        </w:tc>
        <w:tc>
          <w:tcPr>
            <w:tcW w:w="2401" w:type="dxa"/>
          </w:tcPr>
          <w:p w14:paraId="73E632EE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EF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w w:val="90"/>
                <w:sz w:val="28"/>
                <w:szCs w:val="28"/>
              </w:rPr>
            </w:pPr>
            <w:r w:rsidRPr="00693B30">
              <w:rPr>
                <w:rFonts w:ascii="Arial" w:hAnsi="Arial" w:cs="Arial"/>
              </w:rPr>
              <w:t>I have added DIV tags in order to separate areas of a web page</w:t>
            </w:r>
          </w:p>
        </w:tc>
        <w:tc>
          <w:tcPr>
            <w:tcW w:w="2402" w:type="dxa"/>
          </w:tcPr>
          <w:p w14:paraId="73E632F0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F1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added a footer section to a web page</w:t>
            </w:r>
          </w:p>
        </w:tc>
      </w:tr>
      <w:tr w:rsidR="00070946" w:rsidRPr="00693B30" w14:paraId="73E632FA" w14:textId="77777777" w:rsidTr="00DA74F4">
        <w:trPr>
          <w:trHeight w:val="1575"/>
        </w:trPr>
        <w:tc>
          <w:tcPr>
            <w:tcW w:w="2401" w:type="dxa"/>
          </w:tcPr>
          <w:p w14:paraId="73E632F3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F4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can change basic CSS to alter the appearance of a web page</w:t>
            </w:r>
            <w:r w:rsidRPr="00693B30">
              <w:rPr>
                <w:rFonts w:ascii="Arial" w:hAnsi="Arial" w:cs="Arial"/>
              </w:rPr>
              <w:br/>
            </w:r>
          </w:p>
        </w:tc>
        <w:tc>
          <w:tcPr>
            <w:tcW w:w="2402" w:type="dxa"/>
          </w:tcPr>
          <w:p w14:paraId="73E632F5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F6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used basic CSS to control the appearance of my own web page</w:t>
            </w:r>
          </w:p>
        </w:tc>
        <w:tc>
          <w:tcPr>
            <w:tcW w:w="2401" w:type="dxa"/>
          </w:tcPr>
          <w:p w14:paraId="73E632F7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F8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used CSS to control the appearance of DIV sections of HTML</w:t>
            </w:r>
          </w:p>
        </w:tc>
        <w:tc>
          <w:tcPr>
            <w:tcW w:w="2402" w:type="dxa"/>
          </w:tcPr>
          <w:p w14:paraId="73E632F9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</w:p>
        </w:tc>
      </w:tr>
      <w:tr w:rsidR="00070946" w:rsidRPr="00693B30" w14:paraId="73E63301" w14:textId="77777777" w:rsidTr="00DA74F4">
        <w:trPr>
          <w:trHeight w:val="1575"/>
        </w:trPr>
        <w:tc>
          <w:tcPr>
            <w:tcW w:w="2401" w:type="dxa"/>
          </w:tcPr>
          <w:p w14:paraId="73E632FB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FC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</w:rPr>
              <w:t>I have specified a width for my web page and images</w:t>
            </w:r>
          </w:p>
        </w:tc>
        <w:tc>
          <w:tcPr>
            <w:tcW w:w="2402" w:type="dxa"/>
          </w:tcPr>
          <w:p w14:paraId="73E632FD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2FE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changed the width setting to percentages in order to make the page responsive</w:t>
            </w:r>
            <w:r w:rsidRPr="00693B30">
              <w:rPr>
                <w:rFonts w:ascii="Arial" w:hAnsi="Arial" w:cs="Arial"/>
              </w:rPr>
              <w:br/>
            </w:r>
          </w:p>
        </w:tc>
        <w:tc>
          <w:tcPr>
            <w:tcW w:w="2401" w:type="dxa"/>
          </w:tcPr>
          <w:p w14:paraId="73E632FF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02" w:type="dxa"/>
          </w:tcPr>
          <w:p w14:paraId="73E63300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</w:p>
        </w:tc>
      </w:tr>
      <w:tr w:rsidR="00070946" w:rsidRPr="00693B30" w14:paraId="73E63309" w14:textId="77777777" w:rsidTr="00DA74F4">
        <w:trPr>
          <w:trHeight w:val="1575"/>
        </w:trPr>
        <w:tc>
          <w:tcPr>
            <w:tcW w:w="2401" w:type="dxa"/>
          </w:tcPr>
          <w:p w14:paraId="73E63302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303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created more than one web page</w:t>
            </w:r>
          </w:p>
        </w:tc>
        <w:tc>
          <w:tcPr>
            <w:tcW w:w="2402" w:type="dxa"/>
          </w:tcPr>
          <w:p w14:paraId="73E63304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305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created links to my other web pages and tested that they work</w:t>
            </w:r>
            <w:r w:rsidRPr="00693B30">
              <w:rPr>
                <w:rFonts w:ascii="Arial" w:hAnsi="Arial" w:cs="Arial"/>
              </w:rPr>
              <w:br/>
            </w:r>
          </w:p>
        </w:tc>
        <w:tc>
          <w:tcPr>
            <w:tcW w:w="2401" w:type="dxa"/>
          </w:tcPr>
          <w:p w14:paraId="73E63306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307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added links to external web pages and tested them</w:t>
            </w:r>
            <w:r w:rsidRPr="00693B30">
              <w:rPr>
                <w:rFonts w:ascii="Arial" w:hAnsi="Arial" w:cs="Arial"/>
              </w:rPr>
              <w:br/>
            </w:r>
          </w:p>
        </w:tc>
        <w:tc>
          <w:tcPr>
            <w:tcW w:w="2402" w:type="dxa"/>
          </w:tcPr>
          <w:p w14:paraId="73E63308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</w:p>
        </w:tc>
      </w:tr>
      <w:tr w:rsidR="00070946" w:rsidRPr="00693B30" w14:paraId="73E63310" w14:textId="77777777" w:rsidTr="00DA74F4">
        <w:trPr>
          <w:trHeight w:val="1575"/>
        </w:trPr>
        <w:tc>
          <w:tcPr>
            <w:tcW w:w="2401" w:type="dxa"/>
          </w:tcPr>
          <w:p w14:paraId="73E6330A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30B" w14:textId="77777777" w:rsidR="00070946" w:rsidRPr="00693B30" w:rsidRDefault="00070946" w:rsidP="00070946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used the example web form to submit data to a simulated database</w:t>
            </w:r>
            <w:r w:rsidRPr="00693B30">
              <w:rPr>
                <w:rFonts w:ascii="Arial" w:hAnsi="Arial" w:cs="Arial"/>
              </w:rPr>
              <w:br/>
            </w:r>
          </w:p>
        </w:tc>
        <w:tc>
          <w:tcPr>
            <w:tcW w:w="2402" w:type="dxa"/>
          </w:tcPr>
          <w:p w14:paraId="73E6330C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instrText xml:space="preserve"> FORMCHECKBOX </w:instrText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</w:r>
            <w:r w:rsidR="00E126AA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separate"/>
            </w:r>
            <w:r w:rsidRPr="00693B30">
              <w:rPr>
                <w:rFonts w:ascii="Arial" w:hAnsi="Arial" w:cs="Arial"/>
                <w:b/>
                <w:color w:val="000000" w:themeColor="text1"/>
                <w:sz w:val="24"/>
              </w:rPr>
              <w:fldChar w:fldCharType="end"/>
            </w:r>
          </w:p>
          <w:p w14:paraId="73E6330D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  <w:r w:rsidRPr="00693B30">
              <w:rPr>
                <w:rFonts w:ascii="Arial" w:hAnsi="Arial" w:cs="Arial"/>
              </w:rPr>
              <w:t>I have added a web form to my own web page</w:t>
            </w:r>
          </w:p>
        </w:tc>
        <w:tc>
          <w:tcPr>
            <w:tcW w:w="2401" w:type="dxa"/>
          </w:tcPr>
          <w:p w14:paraId="73E6330E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02" w:type="dxa"/>
          </w:tcPr>
          <w:p w14:paraId="73E6330F" w14:textId="77777777" w:rsidR="00070946" w:rsidRPr="00693B30" w:rsidRDefault="00070946" w:rsidP="00DA74F4">
            <w:pPr>
              <w:spacing w:before="240" w:after="0"/>
              <w:jc w:val="center"/>
              <w:rPr>
                <w:rFonts w:ascii="Arial" w:hAnsi="Arial" w:cs="Arial"/>
              </w:rPr>
            </w:pPr>
          </w:p>
        </w:tc>
      </w:tr>
    </w:tbl>
    <w:p w14:paraId="73E63311" w14:textId="77777777" w:rsidR="00070946" w:rsidRPr="00693B30" w:rsidRDefault="00070946" w:rsidP="00070946">
      <w:pPr>
        <w:rPr>
          <w:rFonts w:ascii="Arial" w:hAnsi="Arial" w:cs="Arial"/>
          <w:b/>
          <w:noProof/>
          <w:sz w:val="28"/>
        </w:rPr>
      </w:pPr>
      <w:r w:rsidRPr="00693B30">
        <w:rPr>
          <w:rFonts w:ascii="Arial" w:hAnsi="Arial" w:cs="Arial"/>
          <w:b/>
          <w:noProof/>
          <w:sz w:val="28"/>
        </w:rPr>
        <w:lastRenderedPageBreak/>
        <w:br w:type="page"/>
      </w:r>
    </w:p>
    <w:p w14:paraId="73E63312" w14:textId="77777777" w:rsidR="00070946" w:rsidRPr="00693B30" w:rsidRDefault="00070946" w:rsidP="00070946">
      <w:pPr>
        <w:tabs>
          <w:tab w:val="left" w:pos="3312"/>
        </w:tabs>
        <w:spacing w:before="240"/>
        <w:rPr>
          <w:rFonts w:ascii="Arial" w:hAnsi="Arial" w:cs="Arial"/>
          <w:b/>
          <w:sz w:val="28"/>
        </w:rPr>
      </w:pPr>
      <w:r w:rsidRPr="00693B30">
        <w:rPr>
          <w:rFonts w:ascii="Arial" w:hAnsi="Arial" w:cs="Arial"/>
          <w:b/>
          <w:noProof/>
          <w:color w:val="E54D26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E6331E" wp14:editId="73E6331F">
                <wp:simplePos x="0" y="0"/>
                <wp:positionH relativeFrom="column">
                  <wp:posOffset>-91440</wp:posOffset>
                </wp:positionH>
                <wp:positionV relativeFrom="paragraph">
                  <wp:posOffset>497205</wp:posOffset>
                </wp:positionV>
                <wp:extent cx="6149340" cy="0"/>
                <wp:effectExtent l="0" t="0" r="22860" b="19050"/>
                <wp:wrapNone/>
                <wp:docPr id="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934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7928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E6DEA7A" id="AutoShape 30" o:spid="_x0000_s1026" type="#_x0000_t32" style="position:absolute;margin-left:-7.2pt;margin-top:39.15pt;width:484.2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" strokecolor="#07928e" strokeweight="2pt"/>
            </w:pict>
          </mc:Fallback>
        </mc:AlternateContent>
      </w:r>
      <w:r w:rsidRPr="00693B30">
        <w:rPr>
          <w:rFonts w:ascii="Arial" w:hAnsi="Arial" w:cs="Arial"/>
          <w:b/>
          <w:color w:val="E54D26"/>
          <w:sz w:val="28"/>
        </w:rPr>
        <w:br/>
      </w:r>
      <w:r w:rsidRPr="00693B30">
        <w:rPr>
          <w:rFonts w:ascii="Arial" w:hAnsi="Arial" w:cs="Arial"/>
          <w:b/>
          <w:sz w:val="28"/>
        </w:rPr>
        <w:t>Evidence of my website:</w:t>
      </w:r>
    </w:p>
    <w:p w14:paraId="73E63313" w14:textId="77777777" w:rsidR="00070946" w:rsidRPr="00693B30" w:rsidRDefault="00070946" w:rsidP="00070946">
      <w:pPr>
        <w:tabs>
          <w:tab w:val="left" w:pos="3312"/>
        </w:tabs>
        <w:rPr>
          <w:rFonts w:ascii="Arial" w:hAnsi="Arial" w:cs="Arial"/>
        </w:rPr>
      </w:pPr>
      <w:r w:rsidRPr="00693B30">
        <w:rPr>
          <w:rFonts w:ascii="Arial" w:hAnsi="Arial" w:cs="Arial"/>
        </w:rPr>
        <w:t xml:space="preserve">Insert a screenshot using </w:t>
      </w:r>
      <w:r w:rsidRPr="00693B30">
        <w:rPr>
          <w:rFonts w:ascii="Arial" w:hAnsi="Arial" w:cs="Arial"/>
          <w:b/>
        </w:rPr>
        <w:t>ALT + Print Scrn</w:t>
      </w:r>
      <w:r w:rsidRPr="00693B30">
        <w:rPr>
          <w:rFonts w:ascii="Arial" w:hAnsi="Arial" w:cs="Arial"/>
        </w:rPr>
        <w:t xml:space="preserve"> of your home page below:</w:t>
      </w:r>
    </w:p>
    <w:sdt>
      <w:sdtPr>
        <w:rPr>
          <w:rFonts w:ascii="Arial" w:hAnsi="Arial" w:cs="Arial"/>
        </w:rPr>
        <w:id w:val="1330185159"/>
        <w:picture/>
      </w:sdtPr>
      <w:sdtContent>
        <w:p w14:paraId="73E63314" w14:textId="0BF5448A" w:rsidR="00070946" w:rsidRPr="00693B30" w:rsidRDefault="00526C89" w:rsidP="00070946">
          <w:pPr>
            <w:tabs>
              <w:tab w:val="left" w:pos="3312"/>
            </w:tabs>
            <w:rPr>
              <w:rFonts w:ascii="Arial" w:hAnsi="Arial" w:cs="Arial"/>
            </w:rPr>
          </w:pPr>
          <w:r w:rsidRPr="00526C89">
            <w:rPr>
              <w:rFonts w:ascii="Arial" w:hAnsi="Arial" w:cs="Arial"/>
            </w:rPr>
            <w:drawing>
              <wp:inline distT="0" distB="0" distL="0" distR="0" wp14:anchorId="5B532664" wp14:editId="300C0E40">
                <wp:extent cx="5731510" cy="2548255"/>
                <wp:effectExtent l="0" t="0" r="2540" b="4445"/>
                <wp:docPr id="2076100711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100711" name="Picture 1" descr="A screenshot of a computer&#10;&#10;Description automatically generated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2548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3E63315" w14:textId="77777777" w:rsidR="00070946" w:rsidRPr="00693B30" w:rsidRDefault="00070946" w:rsidP="00070946">
      <w:pPr>
        <w:tabs>
          <w:tab w:val="left" w:pos="3312"/>
        </w:tabs>
        <w:rPr>
          <w:rFonts w:ascii="Arial" w:hAnsi="Arial" w:cs="Arial"/>
        </w:rPr>
      </w:pPr>
      <w:r w:rsidRPr="00693B30">
        <w:rPr>
          <w:rFonts w:ascii="Arial" w:hAnsi="Arial" w:cs="Arial"/>
        </w:rPr>
        <w:t>Copy and Paste in the source code for your home page below:</w:t>
      </w:r>
    </w:p>
    <w:sdt>
      <w:sdtPr>
        <w:rPr>
          <w:rFonts w:ascii="Arial" w:hAnsi="Arial" w:cs="Arial"/>
        </w:rPr>
        <w:id w:val="-1858803708"/>
      </w:sdtPr>
      <w:sdtEndPr/>
      <w:sdtContent>
        <w:p w14:paraId="2F449ED5" w14:textId="77777777" w:rsidR="009A7A91" w:rsidRPr="009A7A91" w:rsidRDefault="009A7A91" w:rsidP="009A7A91">
          <w:pPr>
            <w:shd w:val="clear" w:color="auto" w:fill="1F1F1F"/>
            <w:spacing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&lt;!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DOCTYPE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html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768E229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html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45D243E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2E83427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HTML and CSS template--&gt;</w:t>
          </w:r>
        </w:p>
        <w:p w14:paraId="7C9AAC3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54CEC9DF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head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1C2359E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style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/*CSS Style definitions start here*/</w:t>
          </w:r>
        </w:p>
        <w:p w14:paraId="133C2632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0591FFA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#container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/*Styles for Container*/</w:t>
          </w:r>
        </w:p>
        <w:p w14:paraId="4D09084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{</w:t>
          </w:r>
        </w:p>
        <w:p w14:paraId="6E8E58A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width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100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%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65EB59C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margin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auto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; </w:t>
          </w: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/*Centres the main container*/</w:t>
          </w:r>
        </w:p>
        <w:p w14:paraId="10E0FF97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proofErr w:type="gram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max-width</w:t>
          </w:r>
          <w:proofErr w:type="gram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800px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</w:p>
        <w:p w14:paraId="22BA0FD6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border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solid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</w:t>
          </w:r>
          <w:proofErr w:type="spellStart"/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gray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56FE3F4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background-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</w:t>
          </w:r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00b300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72CDC1DB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5A92EA9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}</w:t>
          </w:r>
        </w:p>
        <w:p w14:paraId="513D87D4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4090B0F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#header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/*Styles for Header*/</w:t>
          </w:r>
        </w:p>
        <w:p w14:paraId="09E21BF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{</w:t>
          </w:r>
        </w:p>
        <w:p w14:paraId="4256E47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padding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15px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1A86682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</w:t>
          </w:r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ffffff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3156038C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font-family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"Space Mono"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, </w:t>
          </w:r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monospace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4BD2DCD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font-size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16px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736FDD4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background-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</w:t>
          </w:r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234b0a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2589DD11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</w:p>
        <w:p w14:paraId="34F2A606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}</w:t>
          </w:r>
        </w:p>
        <w:p w14:paraId="5BD80DA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0A90482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#banner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</w:t>
          </w:r>
        </w:p>
        <w:p w14:paraId="5C2C2E58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lastRenderedPageBreak/>
            <w:t>{</w:t>
          </w:r>
        </w:p>
        <w:p w14:paraId="25FAD8B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padding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0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23578EF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margin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0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71134D1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text-</w:t>
          </w:r>
          <w:proofErr w:type="gram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align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center</w:t>
          </w:r>
          <w:proofErr w:type="spellEnd"/>
          <w:proofErr w:type="gram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</w:p>
        <w:p w14:paraId="0C81B5F7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}</w:t>
          </w:r>
        </w:p>
        <w:p w14:paraId="672E7E3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7DAC5094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#navbar</w:t>
          </w:r>
        </w:p>
        <w:p w14:paraId="569C26B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{</w:t>
          </w:r>
        </w:p>
        <w:p w14:paraId="3F870CEF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proofErr w:type="spellStart"/>
          <w:proofErr w:type="gram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float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left</w:t>
          </w:r>
          <w:proofErr w:type="spellEnd"/>
          <w:proofErr w:type="gram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; </w:t>
          </w: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/*Moves the container to the left*/</w:t>
          </w:r>
        </w:p>
        <w:p w14:paraId="3B07F25C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width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160px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3AE97C7A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height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200px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2A5931FB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font-family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"Space Mono"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, </w:t>
          </w:r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monospace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3ADF45F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margin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0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228C287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padding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15px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75FA24B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</w:p>
        <w:p w14:paraId="186064F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}</w:t>
          </w:r>
        </w:p>
        <w:p w14:paraId="450F2157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707EE1D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#content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/*Styles for Main Content area*/</w:t>
          </w:r>
        </w:p>
        <w:p w14:paraId="4EABE4A1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{</w:t>
          </w:r>
        </w:p>
        <w:p w14:paraId="336ECC61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margin-left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190px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3CA3818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padding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10px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67ADCFAB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font-family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"Space Mono"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, </w:t>
          </w:r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monospace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1204BDF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    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font-size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16px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5AF8ADA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background-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</w:t>
          </w:r>
          <w:proofErr w:type="gramStart"/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d8fcd5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112BDD3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</w:p>
        <w:p w14:paraId="5AD1EA6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}</w:t>
          </w:r>
        </w:p>
        <w:p w14:paraId="421B764C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#footer</w:t>
          </w:r>
        </w:p>
        <w:p w14:paraId="3296108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{</w:t>
          </w:r>
        </w:p>
        <w:p w14:paraId="42042F5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font-size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proofErr w:type="gramStart"/>
          <w:r w:rsidRPr="009A7A91">
            <w:rPr>
              <w:rFonts w:ascii="Space Mono" w:eastAsia="Times New Roman" w:hAnsi="Space Mono" w:cs="Times New Roman"/>
              <w:color w:val="B5CEA8"/>
              <w:sz w:val="18"/>
              <w:szCs w:val="18"/>
            </w:rPr>
            <w:t>10px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</w:t>
          </w:r>
          <w:proofErr w:type="gramEnd"/>
        </w:p>
        <w:p w14:paraId="35989D22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}</w:t>
          </w:r>
        </w:p>
        <w:p w14:paraId="3AD0DF3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7A1128B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/*Styles for links*/</w:t>
          </w:r>
        </w:p>
        <w:p w14:paraId="7F53AA2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proofErr w:type="gramStart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a:link</w:t>
          </w:r>
          <w:proofErr w:type="gram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     {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#ffffff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;}</w:t>
          </w:r>
        </w:p>
        <w:p w14:paraId="47B28FE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proofErr w:type="spellStart"/>
          <w:proofErr w:type="gramStart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a.blue</w:t>
          </w:r>
          <w:proofErr w:type="gramEnd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:link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 {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#003961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;}</w:t>
          </w:r>
        </w:p>
        <w:p w14:paraId="28484C2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proofErr w:type="gramStart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a:visited</w:t>
          </w:r>
          <w:proofErr w:type="gram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   {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#ffffff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;}</w:t>
          </w:r>
        </w:p>
        <w:p w14:paraId="789DE122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proofErr w:type="spellStart"/>
          <w:proofErr w:type="gramStart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a.blue</w:t>
          </w:r>
          <w:proofErr w:type="gramEnd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:visited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{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: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#003961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}</w:t>
          </w:r>
        </w:p>
        <w:p w14:paraId="5BD2D04F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proofErr w:type="gramStart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a:hover</w:t>
          </w:r>
          <w:proofErr w:type="gram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    {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#000000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;}</w:t>
          </w:r>
        </w:p>
        <w:p w14:paraId="418E436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proofErr w:type="gramStart"/>
          <w:r w:rsidRPr="009A7A91">
            <w:rPr>
              <w:rFonts w:ascii="Space Mono" w:eastAsia="Times New Roman" w:hAnsi="Space Mono" w:cs="Times New Roman"/>
              <w:color w:val="D7BA7D"/>
              <w:sz w:val="18"/>
              <w:szCs w:val="18"/>
            </w:rPr>
            <w:t>a:active</w:t>
          </w:r>
          <w:proofErr w:type="gram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    {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color</w:t>
          </w:r>
          <w:proofErr w:type="spellEnd"/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 xml:space="preserve">: 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#ffffff</w:t>
          </w:r>
          <w:r w:rsidRPr="009A7A91">
            <w:rPr>
              <w:rFonts w:ascii="Space Mono" w:eastAsia="Times New Roman" w:hAnsi="Space Mono" w:cs="Times New Roman"/>
              <w:color w:val="D4D4D4"/>
              <w:sz w:val="18"/>
              <w:szCs w:val="18"/>
            </w:rPr>
            <w:t>;}</w:t>
          </w:r>
        </w:p>
        <w:p w14:paraId="09BBFAE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0B94D31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style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6772360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head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238E7D63" w14:textId="77777777" w:rsidR="009A7A91" w:rsidRPr="009A7A91" w:rsidRDefault="009A7A91" w:rsidP="009A7A91">
          <w:pPr>
            <w:shd w:val="clear" w:color="auto" w:fill="1F1F1F"/>
            <w:spacing w:after="24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2C6CFB3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body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Main site content begins here--&gt;</w:t>
          </w:r>
        </w:p>
        <w:p w14:paraId="6BEDFB97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id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"container"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Page container--&gt;</w:t>
          </w:r>
        </w:p>
        <w:p w14:paraId="23D9B9C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72B9E7A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id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"header"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Main header--&gt;</w:t>
          </w:r>
        </w:p>
        <w:p w14:paraId="60F9E1D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h1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id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"banner"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How to build a smart home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h1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6D5ACB9A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4F41B78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27297A5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id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"navbar"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Navigation bar--&gt;</w:t>
          </w:r>
        </w:p>
        <w:p w14:paraId="7D4781CB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3B4B444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nav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51882C0B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lastRenderedPageBreak/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"Main.html"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Home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proofErr w:type="spellStart"/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br</w:t>
          </w:r>
          <w:proofErr w:type="spell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700E7550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75B77DAA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"Matter.html"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Matter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</w:t>
          </w:r>
          <w:proofErr w:type="spellStart"/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br</w:t>
          </w:r>
          <w:proofErr w:type="spell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 </w:t>
          </w:r>
        </w:p>
        <w:p w14:paraId="1B5CC97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"HomeKit.html"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HomeKit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</w:t>
          </w:r>
          <w:proofErr w:type="spellStart"/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br</w:t>
          </w:r>
          <w:proofErr w:type="spell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51AA7516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"Home-Assistant.html"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Home Assistant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</w:t>
          </w:r>
          <w:proofErr w:type="spellStart"/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br</w:t>
          </w:r>
          <w:proofErr w:type="spell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135A9B12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"GoogleHome.html"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Google Home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</w:t>
          </w:r>
          <w:proofErr w:type="spellStart"/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br</w:t>
          </w:r>
          <w:proofErr w:type="spell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15FBBF5C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"AmazonAlexa.html"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Amazon Alexa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75E8DA46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010AB5E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"Sources.html"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Sources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</w:t>
          </w:r>
          <w:proofErr w:type="spellStart"/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br</w:t>
          </w:r>
          <w:proofErr w:type="spell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12F220BD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"Form.html"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Sign </w:t>
          </w:r>
          <w:proofErr w:type="gramStart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up!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proofErr w:type="gram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6DDEABC1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</w:p>
        <w:p w14:paraId="12700031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nav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6DC4176A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16C31F84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569CD4E8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59A0ACD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id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"content"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Main content--&gt;</w:t>
          </w:r>
        </w:p>
        <w:p w14:paraId="04135E72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h2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Starting out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h2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761AE09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Creates a horizontal rule--&gt;</w:t>
          </w:r>
        </w:p>
        <w:p w14:paraId="00266B35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To start out your smart home setup you </w:t>
          </w:r>
          <w:proofErr w:type="gramStart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have to</w:t>
          </w:r>
          <w:proofErr w:type="gram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choose a platform to start out with. You can choose between different platforms from an Apple </w:t>
          </w:r>
          <w:proofErr w:type="spellStart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centered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one to a Google </w:t>
          </w:r>
          <w:proofErr w:type="spellStart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centered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one. You have a few options to choose from, like: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5CEB70D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gramStart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</w:t>
          </w:r>
          <w:proofErr w:type="gramEnd"/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Creates a horizontal rule--&gt;</w:t>
          </w:r>
        </w:p>
        <w:p w14:paraId="4F550F32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-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"HomeKit.html"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class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"blue"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Apple Home (Previously known as </w:t>
          </w:r>
          <w:proofErr w:type="gramStart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HomeKit)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proofErr w:type="gram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0D34DBA4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-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"Matter.html"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class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"blue"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Matter (Not really a </w:t>
          </w:r>
          <w:proofErr w:type="gramStart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platform)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proofErr w:type="gramEnd"/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6A9955"/>
              <w:sz w:val="18"/>
              <w:szCs w:val="18"/>
            </w:rPr>
            <w:t>&lt;!--Empty paragraphs--&gt;</w:t>
          </w:r>
        </w:p>
        <w:p w14:paraId="3FDADA5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-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"GoogleHome.html"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class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"blue"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Google Home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49F6816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-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"AmazonAlexa.html"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class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"blue"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Amazon Alexa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10CE87A3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-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proofErr w:type="spellStart"/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href</w:t>
          </w:r>
          <w:proofErr w:type="spellEnd"/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"HomeAssistant.html"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class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"blue"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Home Assistant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a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p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5E36356E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60ACA629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5A6F4DA2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 </w:t>
          </w:r>
          <w:r w:rsidRPr="009A7A91">
            <w:rPr>
              <w:rFonts w:ascii="Space Mono" w:eastAsia="Times New Roman" w:hAnsi="Space Mono" w:cs="Times New Roman"/>
              <w:color w:val="9CDCFE"/>
              <w:sz w:val="18"/>
              <w:szCs w:val="18"/>
            </w:rPr>
            <w:t>id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=</w:t>
          </w:r>
          <w:r w:rsidRPr="009A7A91">
            <w:rPr>
              <w:rFonts w:ascii="Space Mono" w:eastAsia="Times New Roman" w:hAnsi="Space Mono" w:cs="Times New Roman"/>
              <w:color w:val="CE9178"/>
              <w:sz w:val="18"/>
              <w:szCs w:val="18"/>
            </w:rPr>
            <w:t>"footer"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7B02186A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footer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>Made by Vejas Sereicikas, 2023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footer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1A6F8F2C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  <w:t xml:space="preserve">  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div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44D45DC8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</w:p>
        <w:p w14:paraId="221E907C" w14:textId="77777777" w:rsidR="009A7A91" w:rsidRPr="009A7A91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body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  <w:p w14:paraId="73E63316" w14:textId="5165338A" w:rsidR="00070946" w:rsidRPr="0020100C" w:rsidRDefault="009A7A91" w:rsidP="009A7A91">
          <w:pPr>
            <w:shd w:val="clear" w:color="auto" w:fill="1F1F1F"/>
            <w:spacing w:after="0" w:line="240" w:lineRule="atLeast"/>
            <w:rPr>
              <w:rFonts w:ascii="Space Mono" w:eastAsia="Times New Roman" w:hAnsi="Space Mono" w:cs="Times New Roman"/>
              <w:color w:val="CCCCCC"/>
              <w:sz w:val="18"/>
              <w:szCs w:val="18"/>
            </w:rPr>
          </w:pP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&lt;/</w:t>
          </w:r>
          <w:r w:rsidRPr="009A7A91">
            <w:rPr>
              <w:rFonts w:ascii="Space Mono" w:eastAsia="Times New Roman" w:hAnsi="Space Mono" w:cs="Times New Roman"/>
              <w:color w:val="569CD6"/>
              <w:sz w:val="18"/>
              <w:szCs w:val="18"/>
            </w:rPr>
            <w:t>html</w:t>
          </w:r>
          <w:r w:rsidRPr="009A7A91">
            <w:rPr>
              <w:rFonts w:ascii="Space Mono" w:eastAsia="Times New Roman" w:hAnsi="Space Mono" w:cs="Times New Roman"/>
              <w:color w:val="808080"/>
              <w:sz w:val="18"/>
              <w:szCs w:val="18"/>
            </w:rPr>
            <w:t>&gt;</w:t>
          </w:r>
        </w:p>
      </w:sdtContent>
    </w:sdt>
    <w:p w14:paraId="73E63317" w14:textId="77777777" w:rsidR="00434E99" w:rsidRPr="00693B30" w:rsidRDefault="00434E99" w:rsidP="007C7A92">
      <w:pPr>
        <w:rPr>
          <w:rFonts w:ascii="Arial" w:hAnsi="Arial" w:cs="Arial"/>
        </w:rPr>
      </w:pPr>
    </w:p>
    <w:sectPr w:rsidR="00434E99" w:rsidRPr="00693B30" w:rsidSect="00693B30">
      <w:headerReference w:type="default" r:id="rId12"/>
      <w:footerReference w:type="default" r:id="rId13"/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B8FCF" w14:textId="77777777" w:rsidR="00FC479D" w:rsidRDefault="00FC479D" w:rsidP="00434E99">
      <w:pPr>
        <w:spacing w:after="0" w:line="240" w:lineRule="auto"/>
      </w:pPr>
      <w:r>
        <w:separator/>
      </w:r>
    </w:p>
  </w:endnote>
  <w:endnote w:type="continuationSeparator" w:id="0">
    <w:p w14:paraId="0B062735" w14:textId="77777777" w:rsidR="00FC479D" w:rsidRDefault="00FC479D" w:rsidP="00434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pace Mono">
    <w:panose1 w:val="02000509040000020004"/>
    <w:charset w:val="00"/>
    <w:family w:val="modern"/>
    <w:pitch w:val="fixed"/>
    <w:sig w:usb0="20000007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4552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E63328" w14:textId="77777777" w:rsidR="00693B30" w:rsidRDefault="00693B30">
        <w:pPr>
          <w:pStyle w:val="Footer"/>
          <w:jc w:val="right"/>
        </w:pPr>
        <w:r w:rsidRPr="00693B30">
          <w:rPr>
            <w:rFonts w:ascii="Arial" w:hAnsi="Arial" w:cs="Arial"/>
          </w:rPr>
          <w:fldChar w:fldCharType="begin"/>
        </w:r>
        <w:r w:rsidRPr="00693B30">
          <w:rPr>
            <w:rFonts w:ascii="Arial" w:hAnsi="Arial" w:cs="Arial"/>
          </w:rPr>
          <w:instrText xml:space="preserve"> PAGE   \* MERGEFORMAT </w:instrText>
        </w:r>
        <w:r w:rsidRPr="00693B30">
          <w:rPr>
            <w:rFonts w:ascii="Arial" w:hAnsi="Arial" w:cs="Arial"/>
          </w:rPr>
          <w:fldChar w:fldCharType="separate"/>
        </w:r>
        <w:r w:rsidR="00212B7F">
          <w:rPr>
            <w:rFonts w:ascii="Arial" w:hAnsi="Arial" w:cs="Arial"/>
            <w:noProof/>
          </w:rPr>
          <w:t>2</w:t>
        </w:r>
        <w:r w:rsidRPr="00693B30">
          <w:rPr>
            <w:rFonts w:ascii="Arial" w:hAnsi="Arial" w:cs="Arial"/>
            <w:noProof/>
          </w:rPr>
          <w:fldChar w:fldCharType="end"/>
        </w:r>
      </w:p>
    </w:sdtContent>
  </w:sdt>
  <w:p w14:paraId="73E63329" w14:textId="77777777" w:rsidR="00693B30" w:rsidRDefault="00693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FEAF3" w14:textId="77777777" w:rsidR="00FC479D" w:rsidRDefault="00FC479D" w:rsidP="00434E99">
      <w:pPr>
        <w:spacing w:after="0" w:line="240" w:lineRule="auto"/>
      </w:pPr>
      <w:r>
        <w:separator/>
      </w:r>
    </w:p>
  </w:footnote>
  <w:footnote w:type="continuationSeparator" w:id="0">
    <w:p w14:paraId="1366F99A" w14:textId="77777777" w:rsidR="00FC479D" w:rsidRDefault="00FC479D" w:rsidP="00434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63326" w14:textId="77777777" w:rsidR="00693B30" w:rsidRPr="00B13E6B" w:rsidRDefault="00693B30" w:rsidP="00693B30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461DFD">
      <w:rPr>
        <w:noProof/>
      </w:rPr>
      <w:drawing>
        <wp:anchor distT="0" distB="0" distL="114300" distR="114300" simplePos="0" relativeHeight="251659776" behindDoc="0" locked="0" layoutInCell="1" allowOverlap="1" wp14:anchorId="73E6332A" wp14:editId="73E6332B">
          <wp:simplePos x="0" y="0"/>
          <wp:positionH relativeFrom="column">
            <wp:posOffset>3871433</wp:posOffset>
          </wp:positionH>
          <wp:positionV relativeFrom="paragraph">
            <wp:posOffset>-161925</wp:posOffset>
          </wp:positionV>
          <wp:extent cx="2095500" cy="502920"/>
          <wp:effectExtent l="0" t="0" r="0" b="0"/>
          <wp:wrapNone/>
          <wp:docPr id="13" name="Picture 13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61DFD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E6332C" wp14:editId="73E6332D">
              <wp:simplePos x="0" y="0"/>
              <wp:positionH relativeFrom="column">
                <wp:posOffset>-902970</wp:posOffset>
              </wp:positionH>
              <wp:positionV relativeFrom="paragraph">
                <wp:posOffset>-446405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07928E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3E6332E" w14:textId="77777777" w:rsidR="00693B30" w:rsidRPr="00CD5D79" w:rsidRDefault="00693B30" w:rsidP="00693B30">
                          <w:pPr>
                            <w:tabs>
                              <w:tab w:val="right" w:pos="426"/>
                            </w:tabs>
                            <w:spacing w:before="440" w:after="240"/>
                            <w:ind w:left="851" w:right="425"/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Portfolio</w:t>
                          </w:r>
                          <w: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HTML and website development</w:t>
                          </w:r>
                        </w:p>
                        <w:p w14:paraId="73E6332F" w14:textId="77777777" w:rsidR="00693B30" w:rsidRPr="002739D8" w:rsidRDefault="00693B30" w:rsidP="00693B30">
                          <w:pPr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E6332C" id="Rectangle 11" o:spid="_x0000_s1026" style="position:absolute;margin-left:-71.1pt;margin-top:-35.15pt;width:596.1pt;height:70.9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" fillcolor="#07928e" stroked="f">
              <v:fill opacity="62194f"/>
              <v:textbox>
                <w:txbxContent>
                  <w:p w14:paraId="73E6332E" w14:textId="77777777" w:rsidR="00693B30" w:rsidRPr="00CD5D79" w:rsidRDefault="00693B30" w:rsidP="00693B30">
                    <w:pPr>
                      <w:tabs>
                        <w:tab w:val="right" w:pos="426"/>
                      </w:tabs>
                      <w:spacing w:before="440" w:after="240"/>
                      <w:ind w:left="851" w:right="425"/>
                      <w:rPr>
                        <w:color w:val="FFFFFF" w:themeColor="background1"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Portfolio</w:t>
                    </w:r>
                    <w:r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HTML and website development</w:t>
                    </w:r>
                  </w:p>
                  <w:p w14:paraId="73E6332F" w14:textId="77777777" w:rsidR="00693B30" w:rsidRPr="002739D8" w:rsidRDefault="00693B30" w:rsidP="00693B30">
                    <w:pPr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</w:p>
  <w:p w14:paraId="73E63327" w14:textId="77777777" w:rsidR="00434E99" w:rsidRPr="00693B30" w:rsidRDefault="00434E99" w:rsidP="00693B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A7307"/>
    <w:multiLevelType w:val="hybridMultilevel"/>
    <w:tmpl w:val="28EAEE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hideSpellingErrors/>
  <w:hideGrammaticalErrors/>
  <w:proofState w:spelling="clean" w:grammar="clean"/>
  <w:attachedTemplate r:id="rId1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946"/>
    <w:rsid w:val="00070946"/>
    <w:rsid w:val="00072D57"/>
    <w:rsid w:val="000C2904"/>
    <w:rsid w:val="000C2E56"/>
    <w:rsid w:val="000E7F49"/>
    <w:rsid w:val="000F3B39"/>
    <w:rsid w:val="001045E0"/>
    <w:rsid w:val="00151CAF"/>
    <w:rsid w:val="001606A3"/>
    <w:rsid w:val="00174467"/>
    <w:rsid w:val="0020100C"/>
    <w:rsid w:val="002112CC"/>
    <w:rsid w:val="00212B7F"/>
    <w:rsid w:val="00214A5F"/>
    <w:rsid w:val="002D4D4B"/>
    <w:rsid w:val="00434E99"/>
    <w:rsid w:val="004804A4"/>
    <w:rsid w:val="004C53DF"/>
    <w:rsid w:val="00526C89"/>
    <w:rsid w:val="00546F31"/>
    <w:rsid w:val="00563583"/>
    <w:rsid w:val="005953FE"/>
    <w:rsid w:val="005D5A1D"/>
    <w:rsid w:val="005F3EE6"/>
    <w:rsid w:val="00624139"/>
    <w:rsid w:val="00683EAE"/>
    <w:rsid w:val="00693B30"/>
    <w:rsid w:val="00734CDB"/>
    <w:rsid w:val="0079277D"/>
    <w:rsid w:val="00794D6C"/>
    <w:rsid w:val="007C7A92"/>
    <w:rsid w:val="008D7586"/>
    <w:rsid w:val="008E4711"/>
    <w:rsid w:val="00947B4E"/>
    <w:rsid w:val="00972091"/>
    <w:rsid w:val="009924AE"/>
    <w:rsid w:val="009A7A91"/>
    <w:rsid w:val="009B152F"/>
    <w:rsid w:val="00A127FD"/>
    <w:rsid w:val="00AA418F"/>
    <w:rsid w:val="00B175EF"/>
    <w:rsid w:val="00D56DE2"/>
    <w:rsid w:val="00D600CF"/>
    <w:rsid w:val="00D64AFA"/>
    <w:rsid w:val="00D86C9D"/>
    <w:rsid w:val="00DC235B"/>
    <w:rsid w:val="00DD469A"/>
    <w:rsid w:val="00E126AA"/>
    <w:rsid w:val="00E2111C"/>
    <w:rsid w:val="00E323F9"/>
    <w:rsid w:val="00E66AE8"/>
    <w:rsid w:val="00EE75BD"/>
    <w:rsid w:val="00F71A01"/>
    <w:rsid w:val="00FB2607"/>
    <w:rsid w:val="00FC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632C6"/>
  <w15:docId w15:val="{BFFD293F-13C3-4E1E-B3F1-CAC991DD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4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E99"/>
  </w:style>
  <w:style w:type="paragraph" w:styleId="Footer">
    <w:name w:val="footer"/>
    <w:basedOn w:val="Normal"/>
    <w:link w:val="FooterChar"/>
    <w:uiPriority w:val="99"/>
    <w:unhideWhenUsed/>
    <w:rsid w:val="00434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E99"/>
  </w:style>
  <w:style w:type="paragraph" w:styleId="NormalWeb">
    <w:name w:val="Normal (Web)"/>
    <w:basedOn w:val="Normal"/>
    <w:uiPriority w:val="99"/>
    <w:rsid w:val="00434E99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9"/>
      <w:szCs w:val="19"/>
    </w:rPr>
  </w:style>
  <w:style w:type="character" w:styleId="PlaceholderText">
    <w:name w:val="Placeholder Text"/>
    <w:basedOn w:val="DefaultParagraphFont"/>
    <w:uiPriority w:val="99"/>
    <w:semiHidden/>
    <w:rsid w:val="00434E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E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70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\AppData\Roaming\Microsoft\Templates\PGOnline%20Assess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99C48CAC0F041E2B1043680252BC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579C3-6271-4BD4-9AB5-5A69E2152AD9}"/>
      </w:docPartPr>
      <w:docPartBody>
        <w:p w:rsidR="00384D9F" w:rsidRDefault="00B070EF">
          <w:pPr>
            <w:pStyle w:val="799C48CAC0F041E2B1043680252BC0A1"/>
          </w:pPr>
          <w:r w:rsidRPr="001A6397">
            <w:rPr>
              <w:rStyle w:val="PlaceholderText"/>
            </w:rPr>
            <w:t>Click here to enter text.</w:t>
          </w:r>
        </w:p>
      </w:docPartBody>
    </w:docPart>
    <w:docPart>
      <w:docPartPr>
        <w:name w:val="DE1EB8D2A10E4A2AB3390E0A84509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C3456-1FC9-4463-A450-C2F7A00CB267}"/>
      </w:docPartPr>
      <w:docPartBody>
        <w:p w:rsidR="00384D9F" w:rsidRDefault="00384D9F" w:rsidP="00384D9F">
          <w:pPr>
            <w:pStyle w:val="DE1EB8D2A10E4A2AB3390E0A845099BB1"/>
          </w:pPr>
          <w:r w:rsidRPr="00B41E18">
            <w:rPr>
              <w:rStyle w:val="PlaceholderText"/>
            </w:rPr>
            <w:t>Click here to enter text.</w:t>
          </w:r>
        </w:p>
      </w:docPartBody>
    </w:docPart>
    <w:docPart>
      <w:docPartPr>
        <w:name w:val="34FFE345C73A471C863C72723624F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CA405-7FDE-429E-8FA2-8D91D7973CD5}"/>
      </w:docPartPr>
      <w:docPartBody>
        <w:p w:rsidR="00384D9F" w:rsidRDefault="003130FB" w:rsidP="003130FB">
          <w:pPr>
            <w:pStyle w:val="34FFE345C73A471C863C72723624F8FF"/>
          </w:pPr>
          <w:r w:rsidRPr="005472B8">
            <w:rPr>
              <w:rStyle w:val="PlaceholderText"/>
            </w:rPr>
            <w:t>Click here to enter text.</w:t>
          </w:r>
        </w:p>
      </w:docPartBody>
    </w:docPart>
    <w:docPart>
      <w:docPartPr>
        <w:name w:val="876EE87B0905495E82BF884F99C71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6BEE4-9DFC-4D76-90DF-00E9365E6F7A}"/>
      </w:docPartPr>
      <w:docPartBody>
        <w:p w:rsidR="00384D9F" w:rsidRDefault="00384D9F" w:rsidP="00384D9F">
          <w:pPr>
            <w:pStyle w:val="876EE87B0905495E82BF884F99C71A831"/>
          </w:pPr>
          <w:r w:rsidRPr="00B41E18">
            <w:rPr>
              <w:rStyle w:val="PlaceholderText"/>
            </w:rPr>
            <w:t>Click here to enter text.</w:t>
          </w:r>
        </w:p>
      </w:docPartBody>
    </w:docPart>
    <w:docPart>
      <w:docPartPr>
        <w:name w:val="111ACA2CE147492AA1FC44C6362D4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DD20A-1530-42F5-B7AB-0318BB7934B6}"/>
      </w:docPartPr>
      <w:docPartBody>
        <w:p w:rsidR="00384D9F" w:rsidRDefault="00384D9F" w:rsidP="00384D9F">
          <w:pPr>
            <w:pStyle w:val="111ACA2CE147492AA1FC44C6362D4C671"/>
          </w:pPr>
          <w:r w:rsidRPr="00B41E18">
            <w:rPr>
              <w:rStyle w:val="PlaceholderText"/>
            </w:rPr>
            <w:t>Click here to enter text.</w:t>
          </w:r>
        </w:p>
      </w:docPartBody>
    </w:docPart>
    <w:docPart>
      <w:docPartPr>
        <w:name w:val="1D1D4D057E7A4E3C8AF1F66B31FA9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5D509-8524-4170-A109-F5E5D4C58487}"/>
      </w:docPartPr>
      <w:docPartBody>
        <w:p w:rsidR="00384D9F" w:rsidRDefault="00384D9F" w:rsidP="00384D9F">
          <w:pPr>
            <w:pStyle w:val="1D1D4D057E7A4E3C8AF1F66B31FA9C751"/>
          </w:pPr>
          <w:r w:rsidRPr="00B41E18">
            <w:rPr>
              <w:rStyle w:val="PlaceholderText"/>
            </w:rPr>
            <w:t>Click here to enter text.</w:t>
          </w:r>
        </w:p>
      </w:docPartBody>
    </w:docPart>
    <w:docPart>
      <w:docPartPr>
        <w:name w:val="BBA8EC0B846D41508A82DBFEAEF28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77665-B312-4F60-8FA7-BA280733574A}"/>
      </w:docPartPr>
      <w:docPartBody>
        <w:p w:rsidR="00384D9F" w:rsidRDefault="00384D9F" w:rsidP="00384D9F">
          <w:pPr>
            <w:pStyle w:val="BBA8EC0B846D41508A82DBFEAEF282C61"/>
          </w:pPr>
          <w:r w:rsidRPr="00E07C9B">
            <w:rPr>
              <w:rStyle w:val="PlaceholderText"/>
              <w:color w:val="808080" w:themeColor="background1" w:themeShade="80"/>
            </w:rPr>
            <w:t>Click here to enter text.</w:t>
          </w:r>
        </w:p>
      </w:docPartBody>
    </w:docPart>
    <w:docPart>
      <w:docPartPr>
        <w:name w:val="96E64E09761C4328914FBE489311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7404D-B278-47D9-BDAC-B3A971AC37B3}"/>
      </w:docPartPr>
      <w:docPartBody>
        <w:p w:rsidR="00384D9F" w:rsidRDefault="00384D9F" w:rsidP="00384D9F">
          <w:pPr>
            <w:pStyle w:val="96E64E09761C4328914FBE48931183371"/>
          </w:pPr>
          <w:r w:rsidRPr="00B41E18">
            <w:rPr>
              <w:rStyle w:val="PlaceholderText"/>
            </w:rPr>
            <w:t>Click here to enter text.</w:t>
          </w:r>
        </w:p>
      </w:docPartBody>
    </w:docPart>
    <w:docPart>
      <w:docPartPr>
        <w:name w:val="BC4DE6DF69F34007AEAE226D0935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2A151-157F-4030-9C0B-21ADB55FCE15}"/>
      </w:docPartPr>
      <w:docPartBody>
        <w:p w:rsidR="00BA3261" w:rsidRDefault="002644E6" w:rsidP="002644E6">
          <w:pPr>
            <w:pStyle w:val="BC4DE6DF69F34007AEAE226D0935A8E4"/>
          </w:pPr>
          <w:r w:rsidRPr="00E07C9B">
            <w:rPr>
              <w:rStyle w:val="PlaceholderText"/>
              <w:color w:val="808080" w:themeColor="background1" w:themeShade="8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pace Mono">
    <w:panose1 w:val="02000509040000020004"/>
    <w:charset w:val="00"/>
    <w:family w:val="modern"/>
    <w:pitch w:val="fixed"/>
    <w:sig w:usb0="20000007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30FB"/>
    <w:rsid w:val="00010A6D"/>
    <w:rsid w:val="001D0668"/>
    <w:rsid w:val="002644E6"/>
    <w:rsid w:val="003130FB"/>
    <w:rsid w:val="00384D9F"/>
    <w:rsid w:val="00575C36"/>
    <w:rsid w:val="00963BDE"/>
    <w:rsid w:val="00A24CB9"/>
    <w:rsid w:val="00AF103C"/>
    <w:rsid w:val="00B070EF"/>
    <w:rsid w:val="00BA3261"/>
    <w:rsid w:val="00E7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44E6"/>
    <w:rPr>
      <w:color w:val="808080"/>
    </w:rPr>
  </w:style>
  <w:style w:type="paragraph" w:customStyle="1" w:styleId="799C48CAC0F041E2B1043680252BC0A1">
    <w:name w:val="799C48CAC0F041E2B1043680252BC0A1"/>
  </w:style>
  <w:style w:type="paragraph" w:customStyle="1" w:styleId="34FFE345C73A471C863C72723624F8FF">
    <w:name w:val="34FFE345C73A471C863C72723624F8FF"/>
    <w:rsid w:val="003130FB"/>
  </w:style>
  <w:style w:type="paragraph" w:customStyle="1" w:styleId="DE1EB8D2A10E4A2AB3390E0A845099BB1">
    <w:name w:val="DE1EB8D2A10E4A2AB3390E0A845099BB1"/>
    <w:rsid w:val="00384D9F"/>
  </w:style>
  <w:style w:type="paragraph" w:customStyle="1" w:styleId="876EE87B0905495E82BF884F99C71A831">
    <w:name w:val="876EE87B0905495E82BF884F99C71A831"/>
    <w:rsid w:val="00384D9F"/>
  </w:style>
  <w:style w:type="paragraph" w:customStyle="1" w:styleId="111ACA2CE147492AA1FC44C6362D4C671">
    <w:name w:val="111ACA2CE147492AA1FC44C6362D4C671"/>
    <w:rsid w:val="00384D9F"/>
  </w:style>
  <w:style w:type="paragraph" w:customStyle="1" w:styleId="1D1D4D057E7A4E3C8AF1F66B31FA9C751">
    <w:name w:val="1D1D4D057E7A4E3C8AF1F66B31FA9C751"/>
    <w:rsid w:val="00384D9F"/>
  </w:style>
  <w:style w:type="paragraph" w:customStyle="1" w:styleId="BBA8EC0B846D41508A82DBFEAEF282C61">
    <w:name w:val="BBA8EC0B846D41508A82DBFEAEF282C61"/>
    <w:rsid w:val="00384D9F"/>
  </w:style>
  <w:style w:type="paragraph" w:customStyle="1" w:styleId="96E64E09761C4328914FBE48931183371">
    <w:name w:val="96E64E09761C4328914FBE48931183371"/>
    <w:rsid w:val="00384D9F"/>
  </w:style>
  <w:style w:type="paragraph" w:customStyle="1" w:styleId="BC4DE6DF69F34007AEAE226D0935A8E4">
    <w:name w:val="BC4DE6DF69F34007AEAE226D0935A8E4"/>
    <w:rsid w:val="002644E6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9e5071-23fa-43fc-9568-83af7f24832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8C938BD36F2F449F6BDB972FCA76E9" ma:contentTypeVersion="1" ma:contentTypeDescription="Create a new document." ma:contentTypeScope="" ma:versionID="d37f177ea5f6b3254399e0844d14c586">
  <xsd:schema xmlns:xsd="http://www.w3.org/2001/XMLSchema" xmlns:xs="http://www.w3.org/2001/XMLSchema" xmlns:p="http://schemas.microsoft.com/office/2006/metadata/properties" xmlns:ns2="4f9e5071-23fa-43fc-9568-83af7f248322" targetNamespace="http://schemas.microsoft.com/office/2006/metadata/properties" ma:root="true" ma:fieldsID="d0fde3dd4b3987844af4aafee11ee9f0" ns2:_="">
    <xsd:import namespace="4f9e5071-23fa-43fc-9568-83af7f24832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e5071-23fa-43fc-9568-83af7f2483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05CD03-A47F-471F-9933-2F47F8E4AF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7F26F2-6929-4C65-8043-341D228730D8}">
  <ds:schemaRefs>
    <ds:schemaRef ds:uri="http://schemas.microsoft.com/office/2006/metadata/properties"/>
    <ds:schemaRef ds:uri="http://schemas.microsoft.com/office/infopath/2007/PartnerControls"/>
    <ds:schemaRef ds:uri="4f9e5071-23fa-43fc-9568-83af7f248322"/>
  </ds:schemaRefs>
</ds:datastoreItem>
</file>

<file path=customXml/itemProps3.xml><?xml version="1.0" encoding="utf-8"?>
<ds:datastoreItem xmlns:ds="http://schemas.openxmlformats.org/officeDocument/2006/customXml" ds:itemID="{62F214F4-ED48-4411-9C21-4B1CACF1F8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4F8244-15A9-4999-9BD3-30AF8C295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e5071-23fa-43fc-9568-83af7f2483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PGOnline Assessment.dotx</Template>
  <TotalTime>1514</TotalTime>
  <Pages>6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SEREICIKAS Vejas</cp:lastModifiedBy>
  <cp:revision>33</cp:revision>
  <cp:lastPrinted>2014-01-01T17:51:00Z</cp:lastPrinted>
  <dcterms:created xsi:type="dcterms:W3CDTF">2023-06-06T14:50:00Z</dcterms:created>
  <dcterms:modified xsi:type="dcterms:W3CDTF">2023-06-08T10:31:00Z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0x010100019A24039F4850489F3A7A2F627463FF</vt:lpwstr>
  </property>
</Properties>
</file>